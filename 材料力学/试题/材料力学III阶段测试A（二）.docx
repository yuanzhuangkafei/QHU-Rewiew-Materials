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gif" ContentType="image/gif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</w:pPr>
      <w:r>
        <w:t>2018</w:t>
      </w:r>
      <w:r>
        <w:rPr>
          <w:rFonts w:hint="eastAsia"/>
        </w:rPr>
        <w:t>～</w:t>
      </w:r>
      <w:r>
        <w:t xml:space="preserve">2019 </w:t>
      </w:r>
      <w:r>
        <w:rPr>
          <w:rFonts w:hint="eastAsia"/>
        </w:rPr>
        <w:t>学年第二学期</w:t>
      </w:r>
    </w:p>
    <w:p>
      <w:pPr>
        <w:tabs>
          <w:tab w:val="left" w:pos="2340"/>
          <w:tab w:val="left" w:pos="7740"/>
          <w:tab w:val="left" w:pos="8820"/>
        </w:tabs>
        <w:spacing w:line="600" w:lineRule="exact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《材料力学</w:t>
      </w:r>
      <w:r>
        <w:rPr>
          <w:rFonts w:hint="eastAsia" w:hAnsi="宋体"/>
          <w:b/>
          <w:bCs/>
          <w:sz w:val="32"/>
          <w:szCs w:val="32"/>
        </w:rPr>
        <w:t>Ⅲ</w:t>
      </w:r>
      <w:r>
        <w:rPr>
          <w:rFonts w:hint="eastAsia"/>
          <w:b/>
          <w:bCs/>
          <w:sz w:val="32"/>
          <w:szCs w:val="32"/>
        </w:rPr>
        <w:t>》课程阶段考试试卷</w:t>
      </w:r>
      <w:r>
        <w:rPr>
          <w:rFonts w:hint="eastAsia" w:ascii="宋体" w:hAnsi="宋体"/>
          <w:b/>
          <w:bCs/>
          <w:sz w:val="32"/>
          <w:szCs w:val="32"/>
        </w:rPr>
        <w:t>Ⅱ</w:t>
      </w:r>
    </w:p>
    <w:p>
      <w:pPr>
        <w:rPr>
          <w:rFonts w:eastAsiaTheme="majorEastAsia"/>
          <w:color w:val="000000"/>
        </w:rPr>
      </w:pPr>
      <w:r>
        <w:rPr>
          <w:rFonts w:hint="eastAsia"/>
          <w:color w:val="000000"/>
          <w:sz w:val="21"/>
          <w:szCs w:val="21"/>
        </w:rPr>
        <w:t>院系：</w:t>
      </w:r>
      <w:r>
        <w:rPr>
          <w:color w:val="000000"/>
          <w:sz w:val="21"/>
          <w:szCs w:val="21"/>
          <w:u w:val="single"/>
        </w:rPr>
        <w:t xml:space="preserve">        </w:t>
      </w:r>
      <w:r>
        <w:rPr>
          <w:rFonts w:hint="eastAsia"/>
          <w:color w:val="000000"/>
          <w:sz w:val="21"/>
          <w:szCs w:val="21"/>
        </w:rPr>
        <w:t>专业班级：</w:t>
      </w:r>
      <w:r>
        <w:rPr>
          <w:color w:val="000000"/>
          <w:sz w:val="21"/>
          <w:szCs w:val="21"/>
          <w:u w:val="single"/>
        </w:rPr>
        <w:t xml:space="preserve">           </w:t>
      </w:r>
      <w:r>
        <w:rPr>
          <w:rFonts w:hint="eastAsia"/>
          <w:color w:val="000000"/>
          <w:sz w:val="21"/>
          <w:szCs w:val="21"/>
        </w:rPr>
        <w:t>姓名：</w:t>
      </w:r>
      <w:r>
        <w:rPr>
          <w:color w:val="000000"/>
          <w:sz w:val="21"/>
          <w:szCs w:val="21"/>
          <w:u w:val="single"/>
        </w:rPr>
        <w:t xml:space="preserve">        </w:t>
      </w:r>
      <w:r>
        <w:rPr>
          <w:rFonts w:hint="eastAsia"/>
          <w:color w:val="000000"/>
          <w:sz w:val="21"/>
          <w:szCs w:val="21"/>
        </w:rPr>
        <w:t>学号：</w:t>
      </w:r>
      <w:r>
        <w:rPr>
          <w:color w:val="000000"/>
          <w:sz w:val="21"/>
          <w:szCs w:val="21"/>
          <w:u w:val="single"/>
        </w:rPr>
        <w:t xml:space="preserve">           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日期：</w:t>
      </w:r>
      <w:r>
        <w:rPr>
          <w:color w:val="000000"/>
          <w:sz w:val="21"/>
          <w:szCs w:val="21"/>
          <w:u w:val="single"/>
        </w:rPr>
        <w:t xml:space="preserve">        </w:t>
      </w:r>
      <w:r>
        <w:rPr>
          <w:rFonts w:hint="eastAsia"/>
          <w:color w:val="000000"/>
          <w:sz w:val="21"/>
          <w:szCs w:val="21"/>
        </w:rPr>
        <w:t>成绩：</w:t>
      </w:r>
      <w:r>
        <w:rPr>
          <w:color w:val="000000"/>
          <w:sz w:val="21"/>
          <w:szCs w:val="21"/>
          <w:u w:val="single"/>
        </w:rPr>
        <w:t xml:space="preserve">        </w:t>
      </w: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</w:rPr>
      </w:pPr>
      <w:r>
        <w:pict>
          <v:shape id="_x0000_s3664" o:spid="_x0000_s3664" o:spt="75" type="#_x0000_t75" style="position:absolute;left:0pt;margin-left:197.7pt;margin-top:14.9pt;height:144.65pt;width:291.3pt;z-index:252944384;mso-width-relative:page;mso-height-relative:page;" filled="f" coordsize="21600,21600">
            <v:path/>
            <v:fill on="f" focussize="0,0"/>
            <v:stroke/>
            <v:imagedata r:id="rId9" r:href="rId10" o:title=""/>
            <o:lock v:ext="edit" aspectratio="t"/>
          </v:shape>
        </w:pict>
      </w:r>
      <w:r>
        <w:rPr>
          <w:rFonts w:eastAsiaTheme="majorEastAsia"/>
          <w:color w:val="000000"/>
        </w:rPr>
        <w:t>1.试求</w:t>
      </w:r>
      <w:r>
        <w:rPr>
          <w:rFonts w:eastAsiaTheme="majorEastAsia"/>
          <w:b/>
          <w:color w:val="000000"/>
        </w:rPr>
        <w:t>A、B处的约束力</w:t>
      </w:r>
      <w:r>
        <w:rPr>
          <w:rFonts w:eastAsiaTheme="majorEastAsia"/>
          <w:color w:val="000000"/>
        </w:rPr>
        <w:t>并画出该梁的剪力图和弯矩图。（画在梁下方指定位置）（1</w:t>
      </w:r>
      <w:r>
        <w:rPr>
          <w:rFonts w:hint="eastAsia" w:eastAsiaTheme="majorEastAsia"/>
          <w:color w:val="000000"/>
        </w:rPr>
        <w:t>3</w:t>
      </w:r>
      <w:r>
        <w:rPr>
          <w:rFonts w:eastAsiaTheme="majorEastAsia"/>
          <w:color w:val="000000"/>
        </w:rPr>
        <w:t>分）</w:t>
      </w: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widowControl/>
        <w:jc w:val="left"/>
        <w:rPr>
          <w:rFonts w:ascii="宋体" w:hAnsi="宋体" w:cs="宋体"/>
          <w:kern w:val="0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ind w:left="360" w:hanging="360" w:hangingChars="150"/>
        <w:rPr>
          <w:rFonts w:eastAsiaTheme="majorEastAsia"/>
        </w:rPr>
      </w:pPr>
      <w:r>
        <w:rPr>
          <w:rFonts w:eastAsiaTheme="majorEastAsia"/>
        </w:rPr>
        <w:pict>
          <v:shape id="_x0000_s3417" o:spid="_x0000_s3417" o:spt="32" type="#_x0000_t32" style="position:absolute;left:0pt;margin-left:249.8pt;margin-top:0.3pt;height:0.05pt;width:184.5pt;z-index:25283686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pPr>
        <w:ind w:left="360" w:hanging="360" w:hangingChars="150"/>
        <w:rPr>
          <w:rFonts w:eastAsiaTheme="majorEastAsia"/>
        </w:rPr>
      </w:pPr>
    </w:p>
    <w:p>
      <w:pPr>
        <w:ind w:left="360" w:hanging="360" w:hangingChars="150"/>
        <w:rPr>
          <w:rFonts w:eastAsiaTheme="majorEastAsia"/>
        </w:rPr>
      </w:pPr>
    </w:p>
    <w:p>
      <w:pPr>
        <w:ind w:left="360" w:hanging="360" w:hangingChars="150"/>
        <w:rPr>
          <w:rFonts w:eastAsiaTheme="majorEastAsia"/>
        </w:rPr>
      </w:pPr>
    </w:p>
    <w:p>
      <w:pPr>
        <w:tabs>
          <w:tab w:val="left" w:pos="1630"/>
        </w:tabs>
        <w:spacing w:line="360" w:lineRule="auto"/>
        <w:ind w:left="976" w:hanging="976" w:hangingChars="405"/>
        <w:rPr>
          <w:rFonts w:eastAsiaTheme="majorEastAsia"/>
          <w:b/>
          <w:bCs/>
        </w:rPr>
      </w:pPr>
    </w:p>
    <w:p>
      <w:pPr>
        <w:tabs>
          <w:tab w:val="left" w:pos="1630"/>
        </w:tabs>
        <w:spacing w:line="360" w:lineRule="auto"/>
        <w:ind w:left="976" w:hanging="976" w:hangingChars="405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pict>
          <v:shape id="_x0000_s3418" o:spid="_x0000_s3418" o:spt="32" type="#_x0000_t32" style="position:absolute;left:0pt;margin-left:251.5pt;margin-top:9.5pt;height:0.05pt;width:184.15pt;z-index:25283788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pPr>
        <w:spacing w:line="300" w:lineRule="auto"/>
        <w:rPr>
          <w:rFonts w:eastAsiaTheme="majorEastAsia"/>
        </w:rPr>
      </w:pPr>
    </w:p>
    <w:p>
      <w:pPr>
        <w:spacing w:line="300" w:lineRule="auto"/>
        <w:rPr>
          <w:rFonts w:eastAsiaTheme="majorEastAsia"/>
        </w:rPr>
      </w:pPr>
    </w:p>
    <w:p>
      <w:pPr>
        <w:spacing w:line="400" w:lineRule="exact"/>
        <w:rPr>
          <w:rFonts w:eastAsiaTheme="majorEastAsia"/>
        </w:rPr>
      </w:pPr>
      <w:r>
        <w:rPr>
          <w:rFonts w:eastAsiaTheme="majorEastAsia"/>
          <w:u w:val="single"/>
        </w:rPr>
        <w:pict>
          <v:group id="_x0000_s3361" o:spid="_x0000_s3361" o:spt="203" style="position:absolute;left:0pt;margin-left:296.15pt;margin-top:38.7pt;height:75.7pt;width:197pt;z-index:252835840;mso-width-relative:page;mso-height-relative:page;" coordorigin="1800,10551" coordsize="3940,1514">
            <o:lock v:ext="edit"/>
            <v:rect id="_x0000_s3362" o:spid="_x0000_s3362" o:spt="1" style="position:absolute;left:4840;top:10903;height:624;width:360;" fillcolor="#C0C0C0" filled="t" coordsize="21600,21600">
              <v:path/>
              <v:fill type="pattern" on="t" o:title="瓦形" focussize="0,0" r:id="rId11"/>
              <v:stroke/>
              <v:imagedata o:title=""/>
              <o:lock v:ext="edit"/>
            </v:rect>
            <v:line id="_x0000_s3363" o:spid="_x0000_s3363" o:spt="20" style="position:absolute;left:4840;top:11683;height:170;width:0;" coordsize="21600,21600">
              <v:path arrowok="t"/>
              <v:fill focussize="0,0"/>
              <v:stroke/>
              <v:imagedata o:title=""/>
              <o:lock v:ext="edit"/>
            </v:line>
            <v:line id="_x0000_s3364" o:spid="_x0000_s3364" o:spt="20" style="position:absolute;left:5200;top:11683;height:170;width:0;" coordsize="21600,21600">
              <v:path arrowok="t"/>
              <v:fill focussize="0,0"/>
              <v:stroke/>
              <v:imagedata o:title=""/>
              <o:lock v:ext="edit"/>
            </v:line>
            <v:line id="_x0000_s3365" o:spid="_x0000_s3365" o:spt="20" style="position:absolute;left:4840;top:11779;height:0;width:360;" coordsize="21600,21600">
              <v:path arrowok="t"/>
              <v:fill focussize="0,0"/>
              <v:stroke weight="0.5pt" startarrow="classic" startarrowwidth="narrow" startarrowlength="short" endarrow="classic" endarrowwidth="narrow" endarrowlength="short"/>
              <v:imagedata o:title=""/>
              <o:lock v:ext="edit"/>
            </v:line>
            <v:line id="_x0000_s3366" o:spid="_x0000_s3366" o:spt="20" style="position:absolute;left:4590;top:10903;height:0;width:180;" coordsize="21600,21600">
              <v:path arrowok="t"/>
              <v:fill focussize="0,0"/>
              <v:stroke/>
              <v:imagedata o:title=""/>
              <o:lock v:ext="edit"/>
            </v:line>
            <v:line id="_x0000_s3367" o:spid="_x0000_s3367" o:spt="20" style="position:absolute;left:4590;top:11527;height:0;width:180;" coordsize="21600,21600">
              <v:path arrowok="t"/>
              <v:fill focussize="0,0"/>
              <v:stroke/>
              <v:imagedata o:title=""/>
              <o:lock v:ext="edit"/>
            </v:line>
            <v:line id="_x0000_s3368" o:spid="_x0000_s3368" o:spt="20" style="position:absolute;left:4700;top:10906;height:624;width:0;" coordsize="21600,21600">
              <v:path arrowok="t"/>
              <v:fill focussize="0,0"/>
              <v:stroke weight="0.5pt" startarrow="classic" startarrowwidth="narrow" startarrowlength="short" endarrow="classic" endarrowwidth="narrow" endarrowlength="short"/>
              <v:imagedata o:title=""/>
              <o:lock v:ext="edit"/>
            </v:line>
            <v:line id="_x0000_s3369" o:spid="_x0000_s3369" o:spt="20" style="position:absolute;left:4733;top:11221;height:0;width:737;" coordsize="21600,21600">
              <v:path arrowok="t"/>
              <v:fill focussize="0,0"/>
              <v:stroke weight="0.5pt" endarrow="classic" endarrowwidth="narrow" endarrowlength="short"/>
              <v:imagedata o:title=""/>
              <o:lock v:ext="edit"/>
            </v:line>
            <v:line id="_x0000_s3370" o:spid="_x0000_s3370" o:spt="20" style="position:absolute;left:5020;top:10747;height:964;width:0;" coordsize="21600,21600">
              <v:path arrowok="t"/>
              <v:fill focussize="0,0"/>
              <v:stroke weight="0.5pt" endarrow="classic" endarrowwidth="narrow" endarrowlength="short"/>
              <v:imagedata o:title=""/>
              <o:lock v:ext="edit"/>
            </v:line>
            <v:shape id="_x0000_s3371" o:spid="_x0000_s3371" o:spt="202" type="#_x0000_t202" style="position:absolute;left:4840;top:11653;height:412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b</w:t>
                    </w:r>
                  </w:p>
                </w:txbxContent>
              </v:textbox>
            </v:shape>
            <v:shape id="_x0000_s3372" o:spid="_x0000_s3372" o:spt="202" type="#_x0000_t202" style="position:absolute;left:4910;top:11371;height:412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shape>
            <v:shape id="_x0000_s3373" o:spid="_x0000_s3373" o:spt="202" type="#_x0000_t202" style="position:absolute;left:5200;top:10863;height:412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z</w:t>
                    </w:r>
                  </w:p>
                </w:txbxContent>
              </v:textbox>
            </v:shape>
            <v:shape id="_x0000_s3374" o:spid="_x0000_s3374" o:spt="202" type="#_x0000_t202" style="position:absolute;left:4290;top:10551;height:780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h</w:t>
                    </w:r>
                  </w:p>
                </w:txbxContent>
              </v:textbox>
            </v:shape>
            <v:group id="_x0000_s3375" o:spid="_x0000_s3375" o:spt="203" style="position:absolute;left:2190;top:11427;height:412;width:2041;" coordorigin="15313,7367" coordsize="2041,412">
              <o:lock v:ext="edit"/>
              <v:group id="_x0000_s3376" o:spid="_x0000_s3376" o:spt="203" style="position:absolute;left:15313;top:7640;height:136;width:2041;" coordorigin="14758,5807" coordsize="2041,136">
                <o:lock v:ext="edit"/>
                <v:line id="_x0000_s3377" o:spid="_x0000_s3377" o:spt="20" style="position:absolute;left:14758;top:5819;height:124;width:1;" coordsize="21600,21600">
                  <v:path arrowok="t"/>
                  <v:fill focussize="0,0"/>
                  <v:stroke/>
                  <v:imagedata o:title=""/>
                  <o:lock v:ext="edit"/>
                </v:line>
                <v:line id="_x0000_s3378" o:spid="_x0000_s3378" o:spt="20" style="position:absolute;left:16799;top:5807;height:124;width:0;" coordsize="21600,21600">
                  <v:path arrowok="t"/>
                  <v:fill focussize="0,0"/>
                  <v:stroke/>
                  <v:imagedata o:title=""/>
                  <o:lock v:ext="edit"/>
                </v:line>
                <v:line id="_x0000_s3379" o:spid="_x0000_s3379" o:spt="20" style="position:absolute;left:14774;top:5891;height:1;width:2018;" coordsize="21600,21600">
                  <v:path arrowok="t"/>
                  <v:fill focussize="0,0"/>
                  <v:stroke startarrow="block" startarrowwidth="narrow" startarrowlength="short" endarrow="block" endarrowwidth="narrow" endarrowlength="short"/>
                  <v:imagedata o:title=""/>
                  <o:lock v:ext="edit"/>
                </v:line>
              </v:group>
              <v:shape id="_x0000_s3380" o:spid="_x0000_s3380" o:spt="202" type="#_x0000_t202" style="position:absolute;left:16139;top:7367;height:412;width:540;" filled="f" stroked="f" coordsize="21600,21600">
                <v:path/>
                <v:fill on="f" focussize="0,0"/>
                <v:stroke on="f" joinstyle="miter"/>
                <v:imagedata o:title=""/>
                <o:lock v:ext="edit"/>
                <v:textbox>
                  <w:txbxContent>
                    <w:p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i/>
                          <w:sz w:val="18"/>
                          <w:szCs w:val="18"/>
                        </w:rPr>
                        <w:t>l</w:t>
                      </w:r>
                    </w:p>
                  </w:txbxContent>
                </v:textbox>
              </v:shape>
            </v:group>
            <v:group id="_x0000_s3381" o:spid="_x0000_s3381" o:spt="203" style="position:absolute;left:1972;top:11254;height:284;width:396;" coordorigin="14096,10388" coordsize="631,491">
              <o:lock v:ext="edit" aspectratio="t"/>
              <v:shape id="_x0000_s3382" o:spid="_x0000_s3382" o:spt="3" type="#_x0000_t3" style="position:absolute;left:14397;top:10388;height:87;width:88;" coordsize="21600,21600">
                <v:path/>
                <v:fill focussize="0,0"/>
                <v:stroke/>
                <v:imagedata o:title=""/>
                <o:lock v:ext="edit" aspectratio="t"/>
              </v:shape>
              <v:group id="_x0000_s3383" o:spid="_x0000_s3383" o:spt="203" style="position:absolute;left:14096;top:10806;height:73;width:631;" coordorigin="3237,6900" coordsize="900,104">
                <o:lock v:ext="edit" aspectratio="t"/>
                <v:line id="_x0000_s3384" o:spid="_x0000_s3384" o:spt="20" style="position:absolute;left:3237;top:6900;height:0;width:90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385" o:spid="_x0000_s3385" o:spt="20" style="position:absolute;left:323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386" o:spid="_x0000_s3386" o:spt="20" style="position:absolute;left:341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387" o:spid="_x0000_s3387" o:spt="20" style="position:absolute;left:359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388" o:spid="_x0000_s3388" o:spt="20" style="position:absolute;left:377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389" o:spid="_x0000_s3389" o:spt="20" style="position:absolute;left:395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</v:group>
              <v:shape id="_x0000_s3390" o:spid="_x0000_s3390" style="position:absolute;left:14479;top:10430;height:426;width:239;" filled="f" coordsize="239,426" path="m0,0l239,426e">
                <v:path arrowok="t"/>
                <v:fill on="f" focussize="0,0"/>
                <v:stroke/>
                <v:imagedata o:title=""/>
                <o:lock v:ext="edit" aspectratio="t"/>
              </v:shape>
              <v:line id="_x0000_s3391" o:spid="_x0000_s3391" o:spt="20" style="position:absolute;left:14175;top:10437;flip:x;height:429;width:236;" coordsize="21600,21600">
                <v:path arrowok="t"/>
                <v:fill focussize="0,0"/>
                <v:stroke/>
                <v:imagedata o:title=""/>
                <o:lock v:ext="edit" aspectratio="t"/>
              </v:line>
            </v:group>
            <v:group id="_x0000_s3392" o:spid="_x0000_s3392" o:spt="203" style="position:absolute;left:4020;top:11261;height:296;width:395;" coordorigin="8817,6276" coordsize="900,728">
              <o:lock v:ext="edit" aspectratio="t"/>
              <v:shape id="_x0000_s3393" o:spid="_x0000_s3393" o:spt="3" type="#_x0000_t3" style="position:absolute;left:9177;top:6744;height:180;width:180;" coordsize="21600,21600">
                <v:path/>
                <v:fill focussize="0,0"/>
                <v:stroke/>
                <v:imagedata o:title=""/>
                <o:lock v:ext="edit" aspectratio="t"/>
              </v:shape>
              <v:shape id="_x0000_s3394" o:spid="_x0000_s3394" style="position:absolute;left:9270;top:6450;height:360;width:1;" filled="f" coordsize="1,360" path="m0,0l0,360e">
                <v:path arrowok="t"/>
                <v:fill on="f" focussize="0,0"/>
                <v:stroke/>
                <v:imagedata o:title=""/>
                <o:lock v:ext="edit" aspectratio="t"/>
              </v:shape>
              <v:shape id="_x0000_s3395" o:spid="_x0000_s3395" o:spt="3" type="#_x0000_t3" style="position:absolute;left:9177;top:6276;height:180;width:180;" coordsize="21600,21600">
                <v:path/>
                <v:fill focussize="0,0"/>
                <v:stroke/>
                <v:imagedata o:title=""/>
                <o:lock v:ext="edit" aspectratio="t"/>
              </v:shape>
              <v:group id="_x0000_s3396" o:spid="_x0000_s3396" o:spt="203" style="position:absolute;left:8817;top:6900;height:104;width:900;" coordorigin="3237,6900" coordsize="900,104">
                <o:lock v:ext="edit" aspectratio="t"/>
                <v:line id="_x0000_s3397" o:spid="_x0000_s3397" o:spt="20" style="position:absolute;left:3237;top:6900;height:0;width:90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398" o:spid="_x0000_s3398" o:spt="20" style="position:absolute;left:323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399" o:spid="_x0000_s3399" o:spt="20" style="position:absolute;left:341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400" o:spid="_x0000_s3400" o:spt="20" style="position:absolute;left:359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401" o:spid="_x0000_s3401" o:spt="20" style="position:absolute;left:377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  <v:line id="_x0000_s3402" o:spid="_x0000_s3402" o:spt="20" style="position:absolute;left:3957;top:6900;flip:x;height:104;width:180;" coordsize="21600,21600">
                  <v:path arrowok="t"/>
                  <v:fill focussize="0,0"/>
                  <v:stroke/>
                  <v:imagedata o:title=""/>
                  <o:lock v:ext="edit" aspectratio="t"/>
                </v:line>
              </v:group>
            </v:group>
            <v:line id="_x0000_s3403" o:spid="_x0000_s3403" o:spt="20" style="position:absolute;left:2191;top:11261;height:1;width:2021;" coordsize="21600,21600">
              <v:path arrowok="t"/>
              <v:fill focussize="0,0"/>
              <v:stroke weight="1.5pt"/>
              <v:imagedata o:title=""/>
              <o:lock v:ext="edit" aspectratio="t"/>
            </v:line>
            <v:shape id="_x0000_s3404" o:spid="_x0000_s3404" o:spt="202" type="#_x0000_t202" style="position:absolute;left:1800;top:10996;height:535;width:547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A</w:t>
                    </w:r>
                  </w:p>
                </w:txbxContent>
              </v:textbox>
            </v:shape>
            <v:shape id="_x0000_s3405" o:spid="_x0000_s3405" o:spt="202" type="#_x0000_t202" style="position:absolute;left:3926;top:11041;height:461;width:563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ind w:firstLine="241" w:firstLineChars="100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B</w:t>
                    </w:r>
                  </w:p>
                </w:txbxContent>
              </v:textbox>
            </v:shape>
            <v:group id="_x0000_s3406" o:spid="_x0000_s3406" o:spt="203" style="position:absolute;left:2191;top:11064;height:213;width:2041;" coordorigin="2759,5453" coordsize="1310,216">
              <o:lock v:ext="edit"/>
              <v:line id="_x0000_s3407" o:spid="_x0000_s3407" o:spt="20" style="position:absolute;left:2759;top:5459;height:1;width:1310;" coordsize="21600,21600">
                <v:path arrowok="t"/>
                <v:fill focussize="0,0"/>
                <v:stroke weight="1.5pt"/>
                <v:imagedata o:title=""/>
                <o:lock v:ext="edit" aspectratio="t"/>
              </v:line>
              <v:line id="_x0000_s3408" o:spid="_x0000_s3408" o:spt="20" style="position:absolute;left:4049;top:5459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  <v:line id="_x0000_s3409" o:spid="_x0000_s3409" o:spt="20" style="position:absolute;left:3479;top:5453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  <v:line id="_x0000_s3410" o:spid="_x0000_s3410" o:spt="20" style="position:absolute;left:3299;top:5459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  <v:line id="_x0000_s3411" o:spid="_x0000_s3411" o:spt="20" style="position:absolute;left:3119;top:5459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  <v:line id="_x0000_s3412" o:spid="_x0000_s3412" o:spt="20" style="position:absolute;left:2939;top:5459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  <v:line id="_x0000_s3413" o:spid="_x0000_s3413" o:spt="20" style="position:absolute;left:2759;top:5459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  <v:line id="_x0000_s3414" o:spid="_x0000_s3414" o:spt="20" style="position:absolute;left:3659;top:5459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  <v:line id="_x0000_s3415" o:spid="_x0000_s3415" o:spt="20" style="position:absolute;left:3839;top:5465;height:204;width:1;" coordsize="21600,21600">
                <v:path arrowok="t"/>
                <v:fill focussize="0,0"/>
                <v:stroke endarrow="classic" endarrowwidth="narrow"/>
                <v:imagedata o:title=""/>
                <o:lock v:ext="edit" aspectratio="t"/>
              </v:line>
            </v:group>
            <v:shape id="_x0000_s3416" o:spid="_x0000_s3416" o:spt="202" type="#_x0000_t202" style="position:absolute;left:3030;top:10641;height:461;width:435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q</w:t>
                    </w:r>
                  </w:p>
                </w:txbxContent>
              </v:textbox>
            </v:shape>
          </v:group>
        </w:pict>
      </w:r>
      <w:r>
        <w:rPr>
          <w:rFonts w:eastAsiaTheme="majorEastAsia"/>
        </w:rPr>
        <w:t>2.承受均布荷载的矩形截面简支梁如图所示，已知</w:t>
      </w:r>
      <w:r>
        <w:rPr>
          <w:rFonts w:eastAsiaTheme="majorEastAsia"/>
          <w:i/>
        </w:rPr>
        <w:t xml:space="preserve">l </w:t>
      </w:r>
      <w:r>
        <w:rPr>
          <w:rFonts w:eastAsiaTheme="majorEastAsia"/>
        </w:rPr>
        <w:t>=1m，</w:t>
      </w:r>
      <w:r>
        <w:rPr>
          <w:rFonts w:eastAsiaTheme="majorEastAsia"/>
          <w:i/>
        </w:rPr>
        <w:t>b</w:t>
      </w:r>
      <w:r>
        <w:rPr>
          <w:rFonts w:eastAsiaTheme="majorEastAsia"/>
        </w:rPr>
        <w:t>=110mm，</w:t>
      </w:r>
      <w:r>
        <w:rPr>
          <w:rFonts w:eastAsiaTheme="majorEastAsia"/>
          <w:i/>
        </w:rPr>
        <w:t>h</w:t>
      </w:r>
      <w:r>
        <w:rPr>
          <w:rFonts w:eastAsiaTheme="majorEastAsia"/>
        </w:rPr>
        <w:t>=150mm，</w:t>
      </w:r>
      <w:r>
        <w:rPr>
          <w:rFonts w:eastAsiaTheme="majorEastAsia"/>
          <w:i/>
        </w:rPr>
        <w:t>q</w:t>
      </w:r>
      <w:r>
        <w:rPr>
          <w:rFonts w:eastAsiaTheme="majorEastAsia"/>
        </w:rPr>
        <w:t>＝</w:t>
      </w:r>
      <w:r>
        <w:rPr>
          <w:rFonts w:hint="eastAsia" w:eastAsiaTheme="majorEastAsia"/>
        </w:rPr>
        <w:t>15</w:t>
      </w:r>
      <w:r>
        <w:rPr>
          <w:rFonts w:eastAsiaTheme="majorEastAsia"/>
        </w:rPr>
        <w:t>kN/m，材料的许用应力[σ]＝</w:t>
      </w:r>
      <w:r>
        <w:rPr>
          <w:rFonts w:hint="eastAsia" w:eastAsiaTheme="majorEastAsia"/>
        </w:rPr>
        <w:t>5</w:t>
      </w:r>
      <w:r>
        <w:rPr>
          <w:rFonts w:eastAsiaTheme="majorEastAsia"/>
        </w:rPr>
        <w:t>MPa，许用切应力[τ]＝1.1MPa，试校核梁的强度。（1</w:t>
      </w:r>
      <w:r>
        <w:rPr>
          <w:rFonts w:hint="eastAsia" w:eastAsiaTheme="majorEastAsia"/>
        </w:rPr>
        <w:t>0</w:t>
      </w:r>
      <w:r>
        <w:rPr>
          <w:rFonts w:eastAsiaTheme="majorEastAsia"/>
        </w:rPr>
        <w:t>分）</w:t>
      </w:r>
    </w:p>
    <w:p>
      <w:pPr>
        <w:spacing w:line="440" w:lineRule="exact"/>
        <w:ind w:left="360" w:hanging="360" w:hangingChars="150"/>
        <w:rPr>
          <w:rFonts w:eastAsiaTheme="majorEastAsia"/>
        </w:rPr>
      </w:pPr>
    </w:p>
    <w:p>
      <w:pPr>
        <w:spacing w:line="440" w:lineRule="exact"/>
        <w:ind w:left="360" w:hanging="360" w:hangingChars="150"/>
        <w:rPr>
          <w:rFonts w:eastAsiaTheme="majorEastAsia"/>
        </w:rPr>
      </w:pPr>
    </w:p>
    <w:p>
      <w:pPr>
        <w:spacing w:line="300" w:lineRule="auto"/>
        <w:rPr>
          <w:rFonts w:eastAsiaTheme="majorEastAsia"/>
        </w:rPr>
      </w:pPr>
    </w:p>
    <w:p>
      <w:pPr>
        <w:spacing w:line="300" w:lineRule="auto"/>
        <w:rPr>
          <w:rFonts w:eastAsiaTheme="majorEastAsia"/>
          <w:u w:val="single"/>
        </w:rPr>
      </w:pPr>
    </w:p>
    <w:p>
      <w:pPr>
        <w:spacing w:line="300" w:lineRule="auto"/>
        <w:rPr>
          <w:rFonts w:eastAsiaTheme="majorEastAsia"/>
          <w:u w:val="single"/>
        </w:rPr>
      </w:pPr>
    </w:p>
    <w:p>
      <w:pPr>
        <w:spacing w:line="300" w:lineRule="auto"/>
        <w:rPr>
          <w:rFonts w:eastAsiaTheme="majorEastAsia"/>
          <w:u w:val="single"/>
        </w:rPr>
      </w:pPr>
    </w:p>
    <w:p>
      <w:pPr>
        <w:tabs>
          <w:tab w:val="left" w:pos="1630"/>
        </w:tabs>
        <w:spacing w:line="360" w:lineRule="auto"/>
        <w:ind w:left="976" w:hanging="976" w:hangingChars="405"/>
        <w:rPr>
          <w:rFonts w:eastAsiaTheme="majorEastAsia"/>
          <w:b/>
          <w:bCs/>
        </w:rPr>
      </w:pPr>
    </w:p>
    <w:p>
      <w:pPr>
        <w:tabs>
          <w:tab w:val="left" w:pos="1630"/>
        </w:tabs>
        <w:spacing w:line="360" w:lineRule="auto"/>
        <w:ind w:left="976" w:hanging="976" w:hangingChars="405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b/>
          <w:bCs/>
        </w:rPr>
      </w:pPr>
    </w:p>
    <w:p>
      <w:pPr>
        <w:spacing w:line="400" w:lineRule="exact"/>
        <w:rPr>
          <w:rFonts w:eastAsiaTheme="majorEastAsia"/>
          <w:color w:val="000000"/>
        </w:rPr>
      </w:pPr>
      <w:r>
        <w:rPr>
          <w:rFonts w:eastAsiaTheme="majorEastAsia"/>
          <w:bCs/>
          <w:color w:val="000000"/>
        </w:rPr>
        <w:pict>
          <v:shape id="_x0000_s3359" o:spid="_x0000_s3359" o:spt="202" type="#_x0000_t202" style="position:absolute;left:0pt;margin-left:410.05pt;margin-top:31.1pt;height:32.15pt;width:54.75pt;z-index:2529556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v:textbox inset="2.413mm,1.2065mm,2.413mm,1.2065mm">
              <w:txbxContent>
                <w:p>
                  <w:pPr>
                    <w:rPr>
                      <w:i/>
                      <w:szCs w:val="21"/>
                    </w:rPr>
                  </w:pPr>
                  <w:r>
                    <w:rPr>
                      <w:rFonts w:hint="eastAsia"/>
                      <w:i/>
                      <w:szCs w:val="21"/>
                    </w:rPr>
                    <w:t xml:space="preserve">160            </w:t>
                  </w:r>
                </w:p>
              </w:txbxContent>
            </v:textbox>
          </v:shape>
        </w:pict>
      </w:r>
      <w:r>
        <w:rPr>
          <w:rFonts w:eastAsiaTheme="majorEastAsia"/>
          <w:color w:val="000000"/>
        </w:rPr>
        <w:t>3.单元体如图所示，试用</w:t>
      </w:r>
      <w:r>
        <w:rPr>
          <w:rFonts w:eastAsiaTheme="majorEastAsia"/>
          <w:b/>
          <w:color w:val="000000"/>
        </w:rPr>
        <w:t>解析法</w:t>
      </w:r>
      <w:r>
        <w:rPr>
          <w:rFonts w:eastAsiaTheme="majorEastAsia"/>
          <w:color w:val="000000"/>
        </w:rPr>
        <w:t>求：（1）主应力的大小；（2）在单元体上绘出主平面位置和主应力方向；（1</w:t>
      </w:r>
      <w:r>
        <w:rPr>
          <w:rFonts w:hint="eastAsia" w:eastAsiaTheme="majorEastAsia"/>
          <w:color w:val="000000"/>
        </w:rPr>
        <w:t>5</w:t>
      </w:r>
      <w:r>
        <w:rPr>
          <w:rFonts w:eastAsiaTheme="majorEastAsia"/>
          <w:color w:val="000000"/>
        </w:rPr>
        <w:t>分）</w:t>
      </w:r>
    </w:p>
    <w:p>
      <w:pPr>
        <w:spacing w:line="400" w:lineRule="exact"/>
        <w:ind w:firstLine="2880" w:firstLineChars="1200"/>
        <w:rPr>
          <w:rFonts w:eastAsiaTheme="majorEastAsia"/>
          <w:color w:val="008080"/>
        </w:rPr>
      </w:pPr>
      <w:r>
        <w:rPr>
          <w:rFonts w:eastAsiaTheme="majorEastAsia"/>
          <w:color w:val="008080"/>
        </w:rPr>
        <w:pict>
          <v:line id="_x0000_s3357" o:spid="_x0000_s3357" o:spt="20" style="position:absolute;left:0pt;flip:y;margin-left:414.9pt;margin-top:19.4pt;height:0.05pt;width:22.75pt;rotation:5898240f;z-index:252953600;mso-width-relative:page;mso-height-relative:page;" coordsize="21600,21600">
            <v:path arrowok="t"/>
            <v:fill focussize="0,0"/>
            <v:stroke endarrow="classic" endarrowwidth="narrow" endarrowlength="long"/>
            <v:imagedata o:title=""/>
            <o:lock v:ext="edit" aspectratio="t"/>
          </v:line>
        </w:pict>
      </w:r>
      <w:r>
        <w:rPr>
          <w:rFonts w:eastAsiaTheme="majorEastAsia"/>
          <w:color w:val="008080"/>
        </w:rPr>
        <w:t xml:space="preserve">                           </w:t>
      </w:r>
    </w:p>
    <w:p>
      <w:pPr>
        <w:spacing w:line="360" w:lineRule="auto"/>
        <w:ind w:left="360" w:hanging="360" w:hangingChars="150"/>
        <w:rPr>
          <w:rFonts w:eastAsiaTheme="majorEastAsia"/>
          <w:color w:val="000000"/>
        </w:rPr>
      </w:pPr>
      <w:r>
        <w:rPr>
          <w:rFonts w:eastAsiaTheme="majorEastAsia"/>
          <w:color w:val="000000"/>
        </w:rPr>
        <w:pict>
          <v:line id="_x0000_s3353" o:spid="_x0000_s3353" o:spt="20" style="position:absolute;left:0pt;margin-left:412.7pt;margin-top:7.1pt;height:0.05pt;width:29.85pt;z-index:252949504;mso-width-relative:page;mso-height-relative:page;" coordsize="21600,21600">
            <v:path arrowok="t"/>
            <v:fill focussize="0,0"/>
            <v:stroke endarrow="classic" endarrowwidth="narrow" endarrowlength="long"/>
            <v:imagedata o:title=""/>
            <o:lock v:ext="edit" aspectratio="t"/>
          </v:line>
        </w:pict>
      </w:r>
      <w:r>
        <w:rPr>
          <w:rFonts w:eastAsiaTheme="majorEastAsia"/>
          <w:color w:val="000000"/>
        </w:rPr>
        <w:pict>
          <v:line id="_x0000_s3352" o:spid="_x0000_s3352" o:spt="20" style="position:absolute;left:0pt;flip:y;margin-left:433.75pt;margin-top:25.8pt;height:0.05pt;width:28.55pt;rotation:5898240f;z-index:252948480;mso-width-relative:page;mso-height-relative:page;" coordsize="21600,21600">
            <v:path arrowok="t"/>
            <v:fill focussize="0,0"/>
            <v:stroke endarrow="classic" endarrowwidth="narrow" endarrowlength="long"/>
            <v:imagedata o:title=""/>
            <o:lock v:ext="edit" aspectratio="t"/>
          </v:line>
        </w:pict>
      </w:r>
      <w:r>
        <w:rPr>
          <w:rFonts w:eastAsiaTheme="majorEastAsia"/>
          <w:color w:val="000000"/>
        </w:rPr>
        <w:pict>
          <v:line id="_x0000_s3354" o:spid="_x0000_s3354" o:spt="20" style="position:absolute;left:0pt;margin-left:392pt;margin-top:30.75pt;height:0.05pt;width:28.55pt;rotation:5898240f;z-index:252950528;mso-width-relative:page;mso-height-relative:page;" coordsize="21600,21600">
            <v:path arrowok="t"/>
            <v:fill focussize="0,0"/>
            <v:stroke endarrow="classic" endarrowwidth="narrow" endarrowlength="long"/>
            <v:imagedata o:title=""/>
            <o:lock v:ext="edit" aspectratio="t"/>
          </v:line>
        </w:pict>
      </w:r>
      <w:r>
        <w:rPr>
          <w:rFonts w:eastAsiaTheme="majorEastAsia"/>
          <w:color w:val="000000"/>
        </w:rPr>
        <w:pict>
          <v:shape id="_x0000_s3358" o:spid="_x0000_s3358" o:spt="202" type="#_x0000_t202" style="position:absolute;left:0pt;margin-left:466pt;margin-top:17.8pt;height:26.85pt;width:49.55pt;z-index:2529546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v:textbox inset="2.413mm,1.2065mm,2.413mm,1.2065mm">
              <w:txbxContent>
                <w:p>
                  <w:pPr>
                    <w:rPr>
                      <w:i/>
                      <w:szCs w:val="21"/>
                    </w:rPr>
                  </w:pPr>
                  <w:r>
                    <w:rPr>
                      <w:rFonts w:hint="eastAsia"/>
                      <w:i/>
                      <w:szCs w:val="21"/>
                    </w:rPr>
                    <w:t>80</w:t>
                  </w:r>
                </w:p>
              </w:txbxContent>
            </v:textbox>
          </v:shape>
        </w:pict>
      </w:r>
      <w:r>
        <w:rPr>
          <w:rFonts w:eastAsiaTheme="majorEastAsia"/>
          <w:color w:val="000000"/>
        </w:rPr>
        <w:pict>
          <v:rect id="_x0000_s3349" o:spid="_x0000_s3349" o:spt="1" style="position:absolute;left:0pt;margin-left:409.7pt;margin-top:11.15pt;height:34.75pt;width:34.45pt;z-index:252945408;mso-width-relative:page;mso-height-relative:page;" coordsize="21600,21600">
            <v:path/>
            <v:fill focussize="0,0"/>
            <v:stroke weight="1pt"/>
            <v:imagedata o:title=""/>
            <o:lock v:ext="edit" aspectratio="t"/>
            <v:textbox inset="0mm,0mm,0mm,0mm" style="mso-fit-shape-to-text:t;"/>
          </v:rect>
        </w:pict>
      </w:r>
    </w:p>
    <w:p>
      <w:pPr>
        <w:spacing w:line="360" w:lineRule="auto"/>
        <w:ind w:left="360" w:hanging="360" w:hangingChars="150"/>
        <w:rPr>
          <w:rFonts w:eastAsiaTheme="majorEastAsia"/>
          <w:color w:val="000000"/>
        </w:rPr>
      </w:pPr>
      <w:r>
        <w:rPr>
          <w:rFonts w:eastAsiaTheme="majorEastAsia"/>
          <w:color w:val="000000"/>
        </w:rPr>
        <w:pict>
          <v:shape id="_x0000_s3360" o:spid="_x0000_s3360" o:spt="202" type="#_x0000_t202" style="position:absolute;left:0pt;margin-left:438.45pt;margin-top:14.8pt;height:29.75pt;width:56.6pt;z-index:2529566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v:textbox inset="2.413mm,1.2065mm,2.413mm,1.2065mm">
              <w:txbxContent>
                <w:p>
                  <w:pPr>
                    <w:rPr>
                      <w:i/>
                      <w:szCs w:val="21"/>
                    </w:rPr>
                  </w:pPr>
                  <w:r>
                    <w:rPr>
                      <w:rFonts w:hint="eastAsia"/>
                      <w:i/>
                      <w:szCs w:val="21"/>
                    </w:rPr>
                    <w:t>30</w:t>
                  </w:r>
                </w:p>
              </w:txbxContent>
            </v:textbox>
          </v:shape>
        </w:pict>
      </w:r>
      <w:r>
        <w:rPr>
          <w:rFonts w:eastAsiaTheme="majorEastAsia"/>
          <w:color w:val="000000"/>
        </w:rPr>
        <w:pict>
          <v:line id="_x0000_s3356" o:spid="_x0000_s3356" o:spt="20" style="position:absolute;left:0pt;margin-left:416.15pt;margin-top:32.85pt;height:0.05pt;width:22.75pt;rotation:5898240f;z-index:252952576;mso-width-relative:page;mso-height-relative:page;" coordsize="21600,21600">
            <v:path arrowok="t"/>
            <v:fill focussize="0,0"/>
            <v:stroke endarrow="classic" endarrowwidth="narrow" endarrowlength="long"/>
            <v:imagedata o:title=""/>
            <o:lock v:ext="edit" aspectratio="t"/>
          </v:line>
        </w:pict>
      </w:r>
      <w:r>
        <w:rPr>
          <w:rFonts w:eastAsiaTheme="majorEastAsia"/>
          <w:color w:val="000000"/>
        </w:rPr>
        <w:pict>
          <v:line id="_x0000_s3351" o:spid="_x0000_s3351" o:spt="20" style="position:absolute;left:0pt;flip:x;margin-left:382.6pt;margin-top:3.35pt;height:0pt;width:26.8pt;z-index:252947456;mso-width-relative:page;mso-height-relative:page;" coordsize="21600,21600">
            <v:path arrowok="t"/>
            <v:fill focussize="0,0"/>
            <v:stroke endarrow="block" endarrowwidth="narrow" endarrowlength="long"/>
            <v:imagedata o:title=""/>
            <o:lock v:ext="edit" aspectratio="t"/>
          </v:line>
        </w:pict>
      </w:r>
      <w:r>
        <w:rPr>
          <w:rFonts w:eastAsiaTheme="majorEastAsia"/>
          <w:color w:val="000000"/>
        </w:rPr>
        <w:pict>
          <v:line id="_x0000_s3350" o:spid="_x0000_s3350" o:spt="20" style="position:absolute;left:0pt;margin-left:444.1pt;margin-top:3.35pt;height:0.05pt;width:26.8pt;z-index:252946432;mso-width-relative:page;mso-height-relative:page;" coordsize="21600,21600">
            <v:path arrowok="t"/>
            <v:fill focussize="0,0"/>
            <v:stroke endarrow="block" endarrowwidth="narrow" endarrowlength="long"/>
            <v:imagedata o:title=""/>
            <o:lock v:ext="edit" aspectratio="t"/>
          </v:line>
        </w:pict>
      </w:r>
    </w:p>
    <w:p>
      <w:pPr>
        <w:spacing w:line="360" w:lineRule="auto"/>
        <w:ind w:left="360" w:hanging="360" w:hangingChars="150"/>
        <w:rPr>
          <w:rFonts w:eastAsiaTheme="majorEastAsia"/>
          <w:color w:val="000000"/>
        </w:rPr>
      </w:pPr>
      <w:bookmarkStart w:id="0" w:name="_GoBack"/>
      <w:bookmarkEnd w:id="0"/>
      <w:r>
        <w:rPr>
          <w:rFonts w:eastAsiaTheme="majorEastAsia"/>
          <w:color w:val="000000"/>
        </w:rPr>
        <w:pict>
          <v:line id="_x0000_s3355" o:spid="_x0000_s3355" o:spt="20" style="position:absolute;left:0pt;margin-left:411.75pt;margin-top:1.7pt;height:0.05pt;width:29.8pt;rotation:11796480f;z-index:252951552;mso-width-relative:page;mso-height-relative:page;" coordsize="21600,21600">
            <v:path arrowok="t"/>
            <v:fill focussize="0,0"/>
            <v:stroke endarrow="classic" endarrowwidth="narrow" endarrowlength="long"/>
            <v:imagedata o:title=""/>
            <o:lock v:ext="edit" aspectratio="t"/>
          </v:line>
        </w:pict>
      </w:r>
      <w:r>
        <w:rPr>
          <w:rFonts w:eastAsiaTheme="majorEastAsia"/>
          <w:color w:val="000000"/>
        </w:rPr>
        <w:pict>
          <v:shape id="_x0000_s3476" o:spid="_x0000_s3476" o:spt="202" type="#_x0000_t202" style="position:absolute;left:0pt;margin-left:386.15pt;margin-top:19.7pt;height:32.85pt;width:96.15pt;z-index:252862464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应力</w:t>
                  </w:r>
                  <w:r>
                    <w:t>单位：</w:t>
                  </w:r>
                  <w:r>
                    <w:rPr>
                      <w:rFonts w:hint="eastAsia"/>
                    </w:rPr>
                    <w:t>MPa</w:t>
                  </w:r>
                </w:p>
              </w:txbxContent>
            </v:textbox>
          </v:shape>
        </w:pict>
      </w:r>
    </w:p>
    <w:p>
      <w:pPr>
        <w:spacing w:line="360" w:lineRule="auto"/>
        <w:ind w:left="360" w:hanging="360" w:hangingChars="150"/>
        <w:rPr>
          <w:rFonts w:eastAsiaTheme="majorEastAsia"/>
          <w:color w:val="000000"/>
        </w:rPr>
      </w:pPr>
    </w:p>
    <w:p>
      <w:pPr>
        <w:spacing w:line="360" w:lineRule="auto"/>
        <w:ind w:left="360" w:hanging="360" w:hangingChars="150"/>
        <w:rPr>
          <w:rFonts w:eastAsiaTheme="majorEastAsia"/>
          <w:color w:val="000000"/>
        </w:rPr>
      </w:pPr>
    </w:p>
    <w:p>
      <w:pPr>
        <w:spacing w:line="360" w:lineRule="auto"/>
        <w:ind w:left="360" w:hanging="360" w:hangingChars="150"/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  <w:color w:val="000000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  <w:r>
        <w:rPr>
          <w:rFonts w:eastAsiaTheme="majorEastAsia"/>
        </w:rPr>
        <w:t xml:space="preserve">  </w:t>
      </w: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spacing w:line="460" w:lineRule="exact"/>
        <w:rPr>
          <w:rFonts w:eastAsiaTheme="majorEastAsia"/>
          <w:color w:val="000000"/>
        </w:rPr>
      </w:pPr>
      <w:r>
        <w:rPr>
          <w:rFonts w:eastAsiaTheme="majorEastAsia"/>
          <w:color w:val="000000"/>
        </w:rPr>
        <w:t>4.圆截面水平直角折杆如图所示，直径，</w:t>
      </w:r>
      <w:r>
        <w:rPr>
          <w:rFonts w:hint="eastAsia" w:eastAsiaTheme="majorEastAsia"/>
          <w:color w:val="000000"/>
        </w:rPr>
        <w:t>竖直向下的集中力</w:t>
      </w:r>
      <w:r>
        <w:rPr>
          <w:rFonts w:hint="eastAsia" w:eastAsiaTheme="majorEastAsia"/>
          <w:i/>
          <w:color w:val="000000"/>
        </w:rPr>
        <w:t>F</w:t>
      </w:r>
      <w:r>
        <w:rPr>
          <w:rFonts w:hint="eastAsia" w:eastAsiaTheme="majorEastAsia"/>
          <w:color w:val="000000"/>
        </w:rPr>
        <w:t>=1kN，</w:t>
      </w:r>
      <w:r>
        <w:rPr>
          <w:rFonts w:eastAsiaTheme="majorEastAsia"/>
          <w:color w:val="000000"/>
        </w:rPr>
        <w:t>铅垂分布载荷</w:t>
      </w:r>
      <w:r>
        <w:rPr>
          <w:rFonts w:eastAsiaTheme="majorEastAsia"/>
          <w:i/>
          <w:color w:val="000000"/>
        </w:rPr>
        <w:t>q=</w:t>
      </w:r>
      <w:r>
        <w:rPr>
          <w:rFonts w:eastAsiaTheme="majorEastAsia"/>
          <w:color w:val="000000"/>
        </w:rPr>
        <w:t>0.8kN/m</w:t>
      </w:r>
      <w:r>
        <w:rPr>
          <w:rFonts w:eastAsiaTheme="majorEastAsia"/>
        </w:rPr>
        <w:t>，</w:t>
      </w:r>
      <w:r>
        <w:rPr>
          <w:rFonts w:eastAsiaTheme="majorEastAsia"/>
          <w:color w:val="000000"/>
        </w:rPr>
        <w:t>[</w:t>
      </w:r>
      <w:r>
        <w:rPr>
          <w:rFonts w:eastAsiaTheme="majorEastAsia"/>
          <w:i/>
          <w:color w:val="000000"/>
        </w:rPr>
        <w:t>σ</w:t>
      </w:r>
      <w:r>
        <w:rPr>
          <w:rFonts w:eastAsiaTheme="majorEastAsia"/>
          <w:color w:val="000000"/>
        </w:rPr>
        <w:t>]=80MPa。试画出危险点的应力状态并用第三强度理论设计</w:t>
      </w:r>
      <w:r>
        <w:rPr>
          <w:rFonts w:hint="eastAsia" w:eastAsiaTheme="majorEastAsia"/>
          <w:color w:val="000000"/>
        </w:rPr>
        <w:t>AB的直径</w:t>
      </w:r>
      <w:r>
        <w:rPr>
          <w:rFonts w:eastAsiaTheme="majorEastAsia"/>
          <w:color w:val="000000"/>
        </w:rPr>
        <w:t>。（1</w:t>
      </w:r>
      <w:r>
        <w:rPr>
          <w:rFonts w:hint="eastAsia" w:eastAsiaTheme="majorEastAsia"/>
          <w:color w:val="000000"/>
        </w:rPr>
        <w:t>0</w:t>
      </w:r>
      <w:r>
        <w:rPr>
          <w:rFonts w:eastAsiaTheme="majorEastAsia"/>
          <w:color w:val="000000"/>
        </w:rPr>
        <w:t>分）</w:t>
      </w:r>
    </w:p>
    <w:p>
      <w:pPr>
        <w:spacing w:line="360" w:lineRule="auto"/>
        <w:rPr>
          <w:rFonts w:eastAsiaTheme="majorEastAsia"/>
          <w:color w:val="000000"/>
        </w:rPr>
      </w:pPr>
      <w:r>
        <w:rPr>
          <w:rFonts w:eastAsiaTheme="majorEastAsia"/>
          <w:color w:val="000000"/>
        </w:rPr>
        <w:pict>
          <v:shape id="文本框 6595" o:spid="_x0000_s3443" o:spt="202" type="#_x0000_t202" style="position:absolute;left:0pt;margin-left:456.5pt;margin-top:10.65pt;height:41.7pt;width:41.5pt;z-index:2529751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o:callout minusx="t" minusy="t"/>
            <v:textbox>
              <w:txbxContent>
                <w:p>
                  <w:pPr>
                    <w:rPr>
                      <w:b/>
                      <w:i/>
                      <w:sz w:val="30"/>
                      <w:szCs w:val="30"/>
                    </w:rPr>
                  </w:pPr>
                  <w:r>
                    <w:rPr>
                      <w:rFonts w:hint="eastAsia"/>
                      <w:b/>
                      <w:i/>
                      <w:sz w:val="30"/>
                      <w:szCs w:val="30"/>
                    </w:rPr>
                    <w:t>C</w:t>
                  </w:r>
                </w:p>
              </w:txbxContent>
            </v:textbox>
          </v:shape>
        </w:pict>
      </w:r>
      <w:r>
        <w:rPr>
          <w:rFonts w:eastAsiaTheme="majorEastAsia"/>
          <w:color w:val="000000"/>
        </w:rPr>
        <w:pict>
          <v:line id="直线 6593" o:spid="_x0000_s3441" o:spt="20" style="position:absolute;left:0pt;margin-left:461.65pt;margin-top:8.75pt;height:24.25pt;width:0.05pt;z-index:252973056;mso-width-relative:page;mso-height-relative:page;" coordsize="21600,21600">
            <v:path arrowok="t"/>
            <v:fill focussize="0,0"/>
            <v:stroke weight="1.5pt" endarrow="block" endarrowwidth="narrow" endarrowlength="long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  <w:color w:val="000000"/>
        </w:rPr>
        <w:pict>
          <v:line id="直线 6592" o:spid="_x0000_s3440" o:spt="20" style="position:absolute;left:0pt;margin-left:455.3pt;margin-top:20.15pt;height:21.95pt;width:0.05pt;z-index:252972032;mso-width-relative:page;mso-height-relative:page;" coordsize="21600,21600">
            <v:path arrowok="t"/>
            <v:fill focussize="0,0"/>
            <v:stroke weight="1.5pt" endarrow="block" endarrowwidth="narrow" endarrowlength="long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  <w:color w:val="000000"/>
        </w:rPr>
        <w:pict>
          <v:line id="直线 6589" o:spid="_x0000_s3437" o:spt="20" style="position:absolute;left:0pt;flip:x;margin-left:427.7pt;margin-top:15.4pt;height:31pt;width:41.05pt;rotation:-21954560f;z-index:252968960;mso-width-relative:page;mso-height-relative:page;" coordsize="21600,21600">
            <v:path arrowok="t"/>
            <v:fill focussize="0,0"/>
            <v:stroke weight="1.5pt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  <w:color w:val="000000"/>
        </w:rPr>
        <w:pict>
          <v:shape id="文本框 6572" o:spid="_x0000_s3420" o:spt="202" type="#_x0000_t202" style="position:absolute;left:0pt;margin-left:430.8pt;margin-top:4.55pt;height:51.15pt;width:35.05pt;z-index:2529587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o:callout minusx="t" minusy="t"/>
            <v:textbox>
              <w:txbxContent>
                <w:p>
                  <w:pPr>
                    <w:rPr>
                      <w:b/>
                      <w:i/>
                      <w:sz w:val="32"/>
                      <w:szCs w:val="32"/>
                      <w:vertAlign w:val="subscript"/>
                    </w:rPr>
                  </w:pPr>
                  <w:r>
                    <w:rPr>
                      <w:rFonts w:hint="eastAsia"/>
                      <w:b/>
                      <w:i/>
                      <w:sz w:val="32"/>
                      <w:szCs w:val="32"/>
                    </w:rPr>
                    <w:t>q</w:t>
                  </w:r>
                </w:p>
              </w:txbxContent>
            </v:textbox>
          </v:shape>
        </w:pict>
      </w:r>
    </w:p>
    <w:p>
      <w:pPr>
        <w:ind w:firstLine="5712" w:firstLineChars="2380"/>
        <w:rPr>
          <w:rFonts w:eastAsiaTheme="majorEastAsia"/>
        </w:rPr>
      </w:pPr>
      <w:r>
        <w:rPr>
          <w:rFonts w:eastAsiaTheme="majorEastAsia"/>
        </w:rPr>
        <w:pict>
          <v:shape id="_x0000_s3661" o:spid="_x0000_s3661" o:spt="32" type="#_x0000_t32" style="position:absolute;left:0pt;margin-left:462.45pt;margin-top:6.85pt;height:58.65pt;width:0pt;z-index:252957696;mso-width-relative:page;mso-height-relative:page;" o:connectortype="straight" filled="f" coordsize="21600,21600">
            <v:path arrowok="t"/>
            <v:fill on="f" focussize="0,0"/>
            <v:stroke weight="1.5pt" endarrow="block"/>
            <v:imagedata o:title=""/>
            <o:lock v:ext="edit"/>
          </v:shape>
        </w:pict>
      </w:r>
      <w:r>
        <w:rPr>
          <w:rFonts w:eastAsiaTheme="majorEastAsia"/>
        </w:rPr>
        <w:pict>
          <v:line id="直线 6596" o:spid="_x0000_s3444" o:spt="20" style="position:absolute;left:0pt;margin-left:462.4pt;margin-top:9.6pt;height:17.4pt;width:0.05pt;z-index:252976128;mso-width-relative:page;mso-height-relative:page;" coordsize="21600,21600">
            <v:path arrowok="t"/>
            <v:fill focussize="0,0"/>
            <v:stroke/>
            <v:imagedata o:title=""/>
            <o:lock v:ext="edit" aspectratio="t"/>
          </v:line>
        </w:pict>
      </w:r>
      <w:r>
        <w:rPr>
          <w:rFonts w:eastAsiaTheme="majorEastAsia"/>
        </w:rPr>
        <w:pict>
          <v:line id="直线 6591" o:spid="_x0000_s3439" o:spt="20" style="position:absolute;left:0pt;margin-left:449.35pt;margin-top:5.05pt;height:22pt;width:0.05pt;z-index:252971008;mso-width-relative:page;mso-height-relative:page;" coordsize="21600,21600">
            <v:path arrowok="t"/>
            <v:fill focussize="0,0"/>
            <v:stroke weight="1.5pt" endarrow="block" endarrowwidth="narrow" endarrowlength="long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</w:rPr>
        <w:pict>
          <v:line id="直线 6588" o:spid="_x0000_s3436" o:spt="20" style="position:absolute;left:0pt;flip:x;margin-left:429.9pt;margin-top:13.05pt;height:29.9pt;width:39.65pt;rotation:-21954560f;z-index:252967936;mso-width-relative:page;mso-height-relative:page;" stroked="t" coordsize="21600,21600">
            <v:path arrowok="t"/>
            <v:fill focussize="0,0"/>
            <v:stroke weight="3.5pt" color="#000000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</w:rPr>
        <w:t xml:space="preserve">                      </w:t>
      </w:r>
    </w:p>
    <w:p>
      <w:pPr>
        <w:ind w:firstLine="1680" w:firstLineChars="700"/>
        <w:rPr>
          <w:rFonts w:eastAsiaTheme="majorEastAsia"/>
        </w:rPr>
      </w:pPr>
      <w:r>
        <w:rPr>
          <w:rFonts w:eastAsiaTheme="majorEastAsia"/>
        </w:rPr>
        <w:pict>
          <v:shape id="文本框 6598" o:spid="_x0000_s3446" o:spt="202" type="#_x0000_t202" style="position:absolute;left:0pt;margin-left:434.5pt;margin-top:13.25pt;height:31.9pt;width:39.6pt;z-index:2529781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v:textbox inset="6.9840157480315pt,3.49196850393701pt,6.9840157480315pt,3.49196850393701pt">
              <w:txbxContent>
                <w:p>
                  <w:pPr>
                    <w:rPr>
                      <w:b/>
                      <w:i/>
                      <w:sz w:val="30"/>
                      <w:szCs w:val="30"/>
                      <w:vertAlign w:val="subscript"/>
                    </w:rPr>
                  </w:pPr>
                  <w:r>
                    <w:rPr>
                      <w:rFonts w:hint="eastAsia"/>
                      <w:b/>
                      <w:i/>
                      <w:sz w:val="30"/>
                      <w:szCs w:val="30"/>
                    </w:rPr>
                    <w:t>1m</w:t>
                  </w:r>
                </w:p>
              </w:txbxContent>
            </v:textbox>
          </v:shape>
        </w:pict>
      </w:r>
      <w:r>
        <w:rPr>
          <w:rFonts w:eastAsiaTheme="majorEastAsia"/>
        </w:rPr>
        <w:pict>
          <v:line id="直线 6597" o:spid="_x0000_s3445" o:spt="20" style="position:absolute;left:0pt;flip:x;margin-left:431.6pt;margin-top:11.95pt;height:29.85pt;width:39.65pt;rotation:-21954560f;z-index:252977152;mso-width-relative:page;mso-height-relative:page;" coordsize="21600,21600">
            <v:path arrowok="t"/>
            <v:fill focussize="0,0"/>
            <v:stroke weight="1pt" startarrow="classic" startarrowwidth="narrow" endarrow="classic" endarrowwidth="narrow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</w:rPr>
        <w:pict>
          <v:shape id="文本框 6594" o:spid="_x0000_s3442" o:spt="202" type="#_x0000_t202" style="position:absolute;left:0pt;margin-left:417.6pt;margin-top:4.95pt;height:34.7pt;width:34.65pt;z-index:25297408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o:callout minusx="t" minusy="t"/>
            <v:textbox>
              <w:txbxContent>
                <w:p>
                  <w:pPr>
                    <w:rPr>
                      <w:b/>
                      <w:i/>
                      <w:sz w:val="30"/>
                      <w:szCs w:val="30"/>
                    </w:rPr>
                  </w:pPr>
                  <w:r>
                    <w:rPr>
                      <w:rFonts w:hint="eastAsia"/>
                      <w:b/>
                      <w:i/>
                      <w:sz w:val="30"/>
                      <w:szCs w:val="30"/>
                    </w:rPr>
                    <w:t>B</w:t>
                  </w:r>
                </w:p>
              </w:txbxContent>
            </v:textbox>
          </v:shape>
        </w:pict>
      </w:r>
      <w:r>
        <w:rPr>
          <w:rFonts w:eastAsiaTheme="majorEastAsia"/>
        </w:rPr>
        <w:pict>
          <v:line id="直线 6590" o:spid="_x0000_s3438" o:spt="20" style="position:absolute;left:0pt;margin-left:442.9pt;margin-top:4pt;height:22pt;width:0.05pt;z-index:252969984;mso-width-relative:page;mso-height-relative:page;" coordsize="21600,21600">
            <v:path arrowok="t"/>
            <v:fill focussize="0,0"/>
            <v:stroke weight="1.5pt" endarrow="block" endarrowwidth="narrow" endarrowlength="long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</w:rPr>
        <w:pict>
          <v:group id="组合 6580" o:spid="_x0000_s3428" o:spt="203" style="position:absolute;left:0pt;margin-left:332.2pt;margin-top:14.75pt;height:34.45pt;width:3.95pt;z-index:252966912;mso-width-relative:page;mso-height-relative:page;" coordorigin="15564,2601" coordsize="181,981">
            <o:lock v:ext="edit" aspectratio="t"/>
            <v:line id="直线 6581" o:spid="_x0000_s3429" o:spt="20" style="position:absolute;left:15744;top:2601;height:936;width:1;" coordsize="21600,21600">
              <v:path arrowok="t"/>
              <v:fill focussize="0,0"/>
              <v:stroke weight="1pt"/>
              <v:imagedata o:title=""/>
              <o:lock v:ext="edit" aspectratio="t"/>
            </v:line>
            <v:line id="直线 6582" o:spid="_x0000_s3430" o:spt="20" style="position:absolute;left:15564;top:2802;flip:x;height:156;width:180;" coordsize="21600,21600">
              <v:path arrowok="t"/>
              <v:fill focussize="0,0"/>
              <v:stroke weight="1pt"/>
              <v:imagedata o:title=""/>
              <o:lock v:ext="edit" aspectratio="t"/>
            </v:line>
            <v:line id="直线 6583" o:spid="_x0000_s3431" o:spt="20" style="position:absolute;left:15564;top:2958;flip:x;height:156;width:180;" coordsize="21600,21600">
              <v:path arrowok="t"/>
              <v:fill focussize="0,0"/>
              <v:stroke weight="1pt"/>
              <v:imagedata o:title=""/>
              <o:lock v:ext="edit" aspectratio="t"/>
            </v:line>
            <v:line id="直线 6584" o:spid="_x0000_s3432" o:spt="20" style="position:absolute;left:15564;top:3114;flip:x;height:156;width:180;" coordsize="21600,21600">
              <v:path arrowok="t"/>
              <v:fill focussize="0,0"/>
              <v:stroke weight="1pt"/>
              <v:imagedata o:title=""/>
              <o:lock v:ext="edit" aspectratio="t"/>
            </v:line>
            <v:line id="直线 6585" o:spid="_x0000_s3433" o:spt="20" style="position:absolute;left:15564;top:3270;flip:x;height:156;width:180;" coordsize="21600,21600">
              <v:path arrowok="t"/>
              <v:fill focussize="0,0"/>
              <v:stroke weight="1pt"/>
              <v:imagedata o:title=""/>
              <o:lock v:ext="edit" aspectratio="t"/>
            </v:line>
            <v:line id="直线 6586" o:spid="_x0000_s3434" o:spt="20" style="position:absolute;left:15564;top:3426;flip:x;height:156;width:180;" coordsize="21600,21600">
              <v:path arrowok="t"/>
              <v:fill focussize="0,0"/>
              <v:stroke weight="1pt"/>
              <v:imagedata o:title=""/>
              <o:lock v:ext="edit" aspectratio="t"/>
            </v:line>
            <v:line id="直线 6587" o:spid="_x0000_s3435" o:spt="20" style="position:absolute;left:15564;top:2646;flip:x;height:156;width:180;" coordsize="21600,21600">
              <v:path arrowok="t"/>
              <v:fill focussize="0,0"/>
              <v:stroke weight="1pt"/>
              <v:imagedata o:title=""/>
              <o:lock v:ext="edit" aspectratio="t"/>
            </v:line>
          </v:group>
        </w:pict>
      </w:r>
      <w:r>
        <w:rPr>
          <w:rFonts w:eastAsiaTheme="majorEastAsia"/>
        </w:rPr>
        <w:pict>
          <v:shape id="文本框 6576" o:spid="_x0000_s3424" o:spt="202" type="#_x0000_t202" style="position:absolute;left:0pt;margin-left:315.85pt;margin-top:14.35pt;height:37.5pt;width:37.25pt;z-index:2529628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o:callout minusx="t" minusy="t"/>
            <v:textbox>
              <w:txbxContent>
                <w:p>
                  <w:pPr>
                    <w:rPr>
                      <w:b/>
                      <w:i/>
                      <w:sz w:val="30"/>
                      <w:szCs w:val="30"/>
                    </w:rPr>
                  </w:pPr>
                  <w:r>
                    <w:rPr>
                      <w:rFonts w:hint="eastAsia"/>
                      <w:b/>
                      <w:i/>
                      <w:sz w:val="30"/>
                      <w:szCs w:val="30"/>
                    </w:rPr>
                    <w:t>A</w:t>
                  </w:r>
                </w:p>
              </w:txbxContent>
            </v:textbox>
          </v:shape>
        </w:pict>
      </w:r>
      <w:r>
        <w:rPr>
          <w:rFonts w:eastAsiaTheme="majorEastAsia"/>
        </w:rPr>
        <w:pict>
          <v:line id="直线 6573" o:spid="_x0000_s3421" o:spt="20" style="position:absolute;left:0pt;margin-left:436.35pt;margin-top:12.7pt;height:22pt;width:0.05pt;z-index:252959744;mso-width-relative:page;mso-height-relative:page;" coordsize="21600,21600">
            <v:path arrowok="t"/>
            <v:fill focussize="0,0"/>
            <v:stroke weight="1.5pt" endarrow="block" endarrowwidth="narrow" endarrowlength="long"/>
            <v:imagedata o:title=""/>
            <o:lock v:ext="edit" aspectratio="t"/>
            <o:callout minusx="t" minusy="t"/>
          </v:line>
        </w:pict>
      </w:r>
    </w:p>
    <w:p>
      <w:pPr>
        <w:ind w:firstLine="1680" w:firstLineChars="700"/>
        <w:rPr>
          <w:rFonts w:eastAsiaTheme="majorEastAsia"/>
        </w:rPr>
      </w:pPr>
      <w:r>
        <w:rPr>
          <w:rFonts w:eastAsiaTheme="majorEastAsia"/>
          <w:color w:val="000000"/>
        </w:rPr>
        <w:pict>
          <v:shape id="_x0000_s3662" o:spid="_x0000_s3662" o:spt="202" type="#_x0000_t202" style="position:absolute;left:0pt;margin-left:459.95pt;margin-top:3.9pt;height:41.7pt;width:41.5pt;z-index:25297920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o:callout minusx="t" minusy="t"/>
            <v:textbox>
              <w:txbxContent>
                <w:p>
                  <w:pPr>
                    <w:rPr>
                      <w:b/>
                      <w:i/>
                      <w:sz w:val="30"/>
                      <w:szCs w:val="30"/>
                    </w:rPr>
                  </w:pPr>
                  <w:r>
                    <w:rPr>
                      <w:rFonts w:hint="eastAsia"/>
                      <w:b/>
                      <w:i/>
                      <w:sz w:val="30"/>
                      <w:szCs w:val="30"/>
                    </w:rPr>
                    <w:t>F</w:t>
                  </w:r>
                </w:p>
              </w:txbxContent>
            </v:textbox>
          </v:shape>
        </w:pict>
      </w:r>
    </w:p>
    <w:p>
      <w:pPr>
        <w:ind w:firstLine="1680" w:firstLineChars="700"/>
        <w:rPr>
          <w:rFonts w:eastAsiaTheme="majorEastAsia"/>
        </w:rPr>
      </w:pPr>
      <w:r>
        <w:rPr>
          <w:rFonts w:eastAsiaTheme="majorEastAsia"/>
        </w:rPr>
        <w:pict>
          <v:line id="直线 6579" o:spid="_x0000_s3427" o:spt="20" style="position:absolute;left:0pt;margin-left:331.2pt;margin-top:19.65pt;height:0.05pt;width:9.7pt;rotation:-5898240f;z-index:252965888;mso-width-relative:page;mso-height-relative:page;" coordsize="21600,21600">
            <v:path arrowok="t"/>
            <v:fill focussize="0,0"/>
            <v:stroke weight="1pt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</w:rPr>
        <w:pict>
          <v:line id="直线 6578" o:spid="_x0000_s3426" o:spt="20" style="position:absolute;left:0pt;margin-left:336.65pt;margin-top:15.35pt;height:0.05pt;width:101.3pt;z-index:252964864;mso-width-relative:page;mso-height-relative:page;" coordsize="21600,21600">
            <v:path arrowok="t"/>
            <v:fill focussize="0,0"/>
            <v:stroke weight="1pt" startarrow="classic" startarrowwidth="narrow" endarrow="classic" endarrowwidth="narrow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</w:rPr>
        <w:pict>
          <v:shape id="文本框 6577" o:spid="_x0000_s3425" o:spt="202" type="#_x0000_t202" style="position:absolute;left:0pt;margin-left:373.75pt;margin-top:6.1pt;height:41pt;width:50.9pt;z-index:25296384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 aspectratio="t"/>
            <v:textbox inset="6.9840157480315pt,3.49196850393701pt,6.9840157480315pt,3.49196850393701pt">
              <w:txbxContent>
                <w:p>
                  <w:pPr>
                    <w:rPr>
                      <w:b/>
                      <w:sz w:val="30"/>
                      <w:szCs w:val="30"/>
                      <w:vertAlign w:val="subscript"/>
                    </w:rPr>
                  </w:pPr>
                  <w:r>
                    <w:rPr>
                      <w:rFonts w:hint="eastAsia"/>
                      <w:sz w:val="30"/>
                      <w:szCs w:val="30"/>
                    </w:rPr>
                    <w:t>2</w:t>
                  </w:r>
                  <w:r>
                    <w:rPr>
                      <w:rFonts w:hint="eastAsia"/>
                      <w:b/>
                      <w:sz w:val="30"/>
                      <w:szCs w:val="30"/>
                    </w:rPr>
                    <w:t>m</w:t>
                  </w:r>
                </w:p>
              </w:txbxContent>
            </v:textbox>
          </v:shape>
        </w:pict>
      </w:r>
      <w:r>
        <w:rPr>
          <w:rFonts w:eastAsiaTheme="majorEastAsia"/>
        </w:rPr>
        <w:pict>
          <v:line id="直线 6575" o:spid="_x0000_s3423" o:spt="20" style="position:absolute;left:0pt;margin-left:335.9pt;margin-top:1pt;height:0pt;width:103.3pt;z-index:252961792;mso-width-relative:page;mso-height-relative:page;" stroked="t" coordsize="21600,21600">
            <v:path arrowok="t"/>
            <v:fill focussize="0,0"/>
            <v:stroke weight="3.5pt" color="#000000"/>
            <v:imagedata o:title=""/>
            <o:lock v:ext="edit" aspectratio="t"/>
            <o:callout minusx="t" minusy="t"/>
          </v:line>
        </w:pict>
      </w:r>
      <w:r>
        <w:rPr>
          <w:rFonts w:eastAsiaTheme="majorEastAsia"/>
        </w:rPr>
        <w:pict>
          <v:line id="直线 6574" o:spid="_x0000_s3422" o:spt="20" style="position:absolute;left:0pt;margin-left:438.65pt;margin-top:6.2pt;height:17.35pt;width:0.05pt;z-index:252960768;mso-width-relative:page;mso-height-relative:page;" coordsize="21600,21600">
            <v:path arrowok="t"/>
            <v:fill focussize="0,0"/>
            <v:stroke/>
            <v:imagedata o:title=""/>
            <o:lock v:ext="edit" aspectratio="t"/>
          </v:line>
        </w:pict>
      </w:r>
    </w:p>
    <w:p>
      <w:pPr>
        <w:ind w:firstLine="1680" w:firstLineChars="700"/>
        <w:rPr>
          <w:rFonts w:eastAsiaTheme="majorEastAsia"/>
        </w:rPr>
      </w:pPr>
    </w:p>
    <w:p>
      <w:pPr>
        <w:ind w:firstLine="1680" w:firstLineChars="700"/>
        <w:rPr>
          <w:rFonts w:eastAsiaTheme="majorEastAsia"/>
        </w:rPr>
      </w:pPr>
    </w:p>
    <w:p>
      <w:pPr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spacing w:line="360" w:lineRule="auto"/>
        <w:rPr>
          <w:rFonts w:eastAsiaTheme="majorEastAsia"/>
        </w:rPr>
      </w:pPr>
    </w:p>
    <w:p>
      <w:pPr>
        <w:tabs>
          <w:tab w:val="left" w:pos="900"/>
        </w:tabs>
        <w:spacing w:afterLines="50" w:line="440" w:lineRule="exact"/>
      </w:pPr>
      <w:r>
        <w:rPr>
          <w:rFonts w:eastAsiaTheme="majorEastAsia"/>
        </w:rPr>
        <w:pict>
          <v:shape id="_x0000_s3536" o:spid="_x0000_s3536" o:spt="202" type="#_x0000_t202" style="position:absolute;left:0pt;margin-left:422.7pt;margin-top:69.45pt;height:26.75pt;width:21.1pt;z-index:2528808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F</w:t>
                  </w:r>
                </w:p>
              </w:txbxContent>
            </v:textbox>
          </v:shape>
        </w:pict>
      </w:r>
      <w:r>
        <w:rPr>
          <w:rFonts w:eastAsiaTheme="majorEastAsia"/>
        </w:rPr>
        <w:pict>
          <v:line id="_x0000_s3535" o:spid="_x0000_s3535" o:spt="20" style="position:absolute;left:0pt;margin-left:427.4pt;margin-top:76.3pt;height:35.7pt;width:0.05pt;z-index:252879872;mso-width-relative:page;mso-height-relative:page;" coordsize="21600,21600">
            <v:path arrowok="t"/>
            <v:fill focussize="0,0"/>
            <v:stroke endarrow="classic" endarrowwidth="narrow" endarrowlength="long"/>
            <v:imagedata o:title=""/>
            <o:lock v:ext="edit"/>
          </v:line>
        </w:pict>
      </w:r>
      <w:r>
        <w:rPr>
          <w:rFonts w:eastAsiaTheme="majorEastAsia"/>
        </w:rPr>
        <w:t>5.下端固定，上端球铰的矩形截面杆受力如图所示。已知，该杆的稳定安全因数n</w:t>
      </w:r>
      <w:r>
        <w:rPr>
          <w:rFonts w:eastAsiaTheme="majorEastAsia"/>
          <w:vertAlign w:val="subscript"/>
        </w:rPr>
        <w:t>st</w:t>
      </w:r>
      <w:r>
        <w:rPr>
          <w:rFonts w:eastAsiaTheme="majorEastAsia"/>
        </w:rPr>
        <w:t>=3，轴向压力F=30kN，杆长</w:t>
      </w:r>
      <w:r>
        <w:rPr>
          <w:rFonts w:eastAsiaTheme="majorEastAsia"/>
          <w:i/>
        </w:rPr>
        <w:t>l</w:t>
      </w:r>
      <w:r>
        <w:rPr>
          <w:rFonts w:eastAsiaTheme="majorEastAsia"/>
        </w:rPr>
        <w:t>=2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，截面宽度</w:t>
      </w:r>
      <w:r>
        <w:rPr>
          <w:rFonts w:eastAsiaTheme="majorEastAsia"/>
          <w:i/>
        </w:rPr>
        <w:t>b</w:t>
      </w:r>
      <w:r>
        <w:rPr>
          <w:rFonts w:eastAsiaTheme="majorEastAsia"/>
        </w:rPr>
        <w:t>=30</w:t>
      </w:r>
      <w:r>
        <w:rPr>
          <w:rFonts w:eastAsiaTheme="majorEastAsia"/>
          <w:i/>
        </w:rPr>
        <w:t>mm</w:t>
      </w:r>
      <w:r>
        <w:rPr>
          <w:rFonts w:eastAsiaTheme="majorEastAsia"/>
        </w:rPr>
        <w:t>，截面高度</w:t>
      </w:r>
      <w:r>
        <w:rPr>
          <w:rFonts w:eastAsiaTheme="majorEastAsia"/>
          <w:i/>
        </w:rPr>
        <w:t>h</w:t>
      </w:r>
      <w:r>
        <w:rPr>
          <w:rFonts w:eastAsiaTheme="majorEastAsia"/>
        </w:rPr>
        <w:t>=50</w:t>
      </w:r>
      <w:r>
        <w:rPr>
          <w:rFonts w:eastAsiaTheme="majorEastAsia"/>
          <w:i/>
        </w:rPr>
        <w:t>mm</w:t>
      </w:r>
      <w:r>
        <w:rPr>
          <w:rFonts w:eastAsiaTheme="majorEastAsia"/>
        </w:rPr>
        <w:t>，材料的弹性模量</w:t>
      </w:r>
      <w:r>
        <w:rPr>
          <w:rFonts w:eastAsiaTheme="majorEastAsia"/>
          <w:position w:val="-6"/>
        </w:rPr>
        <w:object>
          <v:shape id="_x0000_i1025" o:spt="75" type="#_x0000_t75" style="height:15.05pt;width:79.55pt;" o:ole="t" filled="f" o:preferrelative="f" coordsize="21600,21600">
            <v:path/>
            <v:fill on="f" focussize="0,0"/>
            <v:stroke/>
            <v:imagedata r:id="rId13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2">
            <o:LockedField>false</o:LockedField>
          </o:OLEObject>
        </w:object>
      </w:r>
      <w:r>
        <w:rPr>
          <w:rFonts w:eastAsiaTheme="majorEastAsia"/>
        </w:rPr>
        <w:t>，比例极限</w:t>
      </w:r>
      <w:r>
        <w:rPr>
          <w:rFonts w:eastAsiaTheme="majorEastAsia"/>
          <w:position w:val="-14"/>
        </w:rPr>
        <w:object>
          <v:shape id="_x0000_i1026" o:spt="75" type="#_x0000_t75" style="height:18.4pt;width:67.8pt;" o:ole="t" filled="f" coordsize="21600,21600">
            <v:path/>
            <v:fill on="f" focussize="0,0"/>
            <v:stroke/>
            <v:imagedata r:id="rId15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4">
            <o:LockedField>false</o:LockedField>
          </o:OLEObject>
        </w:object>
      </w:r>
      <w:r>
        <w:rPr>
          <w:rFonts w:eastAsiaTheme="majorEastAsia"/>
        </w:rPr>
        <w:t>，屈服极限</w:t>
      </w:r>
      <w:r>
        <w:rPr>
          <w:rFonts w:eastAsiaTheme="majorEastAsia"/>
          <w:position w:val="-12"/>
        </w:rPr>
        <w:object>
          <v:shape id="_x0000_i1027" o:spt="75" type="#_x0000_t75" style="height:18.4pt;width:68.65pt;" o:ole="t" filled="f" coordsize="21600,21600">
            <v:path/>
            <v:fill on="f" focussize="0,0"/>
            <v:stroke/>
            <v:imagedata r:id="rId17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6">
            <o:LockedField>false</o:LockedField>
          </o:OLEObject>
        </w:object>
      </w:r>
      <w:r>
        <w:rPr>
          <w:rFonts w:eastAsiaTheme="majorEastAsia"/>
        </w:rPr>
        <w:t>，直线经验公式为</w:t>
      </w:r>
      <w:r>
        <w:rPr>
          <w:rFonts w:eastAsiaTheme="majorEastAsia"/>
          <w:position w:val="-12"/>
        </w:rPr>
        <w:object>
          <v:shape id="_x0000_i1028" o:spt="75" type="#_x0000_t75" style="height:17.6pt;width:60.3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8">
            <o:LockedField>false</o:LockedField>
          </o:OLEObject>
        </w:object>
      </w:r>
      <w:r>
        <w:rPr>
          <w:rFonts w:eastAsiaTheme="majorEastAsia"/>
        </w:rPr>
        <w:t>，其中</w:t>
      </w:r>
      <w:r>
        <w:rPr>
          <w:rFonts w:eastAsiaTheme="majorEastAsia"/>
          <w:position w:val="-6"/>
        </w:rPr>
        <w:object>
          <v:shape id="_x0000_i1029" o:spt="75" type="#_x0000_t75" style="height:12.55pt;width:58.6pt;" o:ole="t" filled="f" coordsize="21600,21600">
            <v:path/>
            <v:fill on="f" focussize="0,0"/>
            <v:stroke/>
            <v:imagedata r:id="rId21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20">
            <o:LockedField>false</o:LockedField>
          </o:OLEObject>
        </w:object>
      </w:r>
      <w:r>
        <w:rPr>
          <w:rFonts w:eastAsiaTheme="majorEastAsia"/>
        </w:rPr>
        <w:t>，</w:t>
      </w:r>
      <w:r>
        <w:rPr>
          <w:rFonts w:eastAsiaTheme="majorEastAsia"/>
          <w:position w:val="-6"/>
        </w:rPr>
        <w:object>
          <v:shape id="_x0000_i1030" o:spt="75" type="#_x0000_t75" style="height:12.55pt;width:59.45pt;" o:ole="t" filled="f" coordsize="21600,21600">
            <v:path/>
            <v:fill on="f" focussize="0,0"/>
            <v:stroke/>
            <v:imagedata r:id="rId23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22">
            <o:LockedField>false</o:LockedField>
          </o:OLEObject>
        </w:object>
      </w:r>
      <w:r>
        <w:rPr>
          <w:rFonts w:eastAsiaTheme="majorEastAsia"/>
        </w:rPr>
        <w:t>，试求该杆的临界力F</w:t>
      </w:r>
      <w:r>
        <w:rPr>
          <w:rFonts w:eastAsiaTheme="majorEastAsia"/>
          <w:vertAlign w:val="subscript"/>
        </w:rPr>
        <w:t>cr</w:t>
      </w:r>
      <w:r>
        <w:rPr>
          <w:rFonts w:eastAsiaTheme="majorEastAsia"/>
        </w:rPr>
        <w:t>并校核其稳定性。（1</w:t>
      </w:r>
      <w:r>
        <w:rPr>
          <w:rFonts w:hint="eastAsia" w:eastAsiaTheme="majorEastAsia"/>
        </w:rPr>
        <w:t>2</w:t>
      </w:r>
      <w:r>
        <w:rPr>
          <w:rFonts w:eastAsiaTheme="majorEastAsia"/>
        </w:rPr>
        <w:t xml:space="preserve">分）        </w:t>
      </w:r>
      <w:r>
        <w:t xml:space="preserve">                                  </w:t>
      </w:r>
    </w:p>
    <w:p>
      <w:r>
        <w:pict>
          <v:line id="_x0000_s3539" o:spid="_x0000_s3539" o:spt="20" style="position:absolute;left:0pt;margin-left:419.5pt;margin-top:15pt;height:47pt;width:0.05pt;z-index:252883968;mso-width-relative:page;mso-height-relative:page;" coordsize="21600,21600">
            <v:path arrowok="t"/>
            <v:fill focussize="0,0"/>
            <v:stroke startarrow="open"/>
            <v:imagedata o:title=""/>
            <o:lock v:ext="edit"/>
          </v:line>
        </w:pict>
      </w:r>
      <w:r>
        <w:pict>
          <v:line id="_x0000_s3551" o:spid="_x0000_s3551" o:spt="20" style="position:absolute;left:0pt;margin-left:413.95pt;margin-top:14.5pt;height:0pt;width:10.55pt;z-index:2528870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pict>
          <v:group id="_x0000_s3541" o:spid="_x0000_s3541" o:spt="203" style="position:absolute;left:0pt;flip:x;margin-left:423.7pt;margin-top:6pt;height:14.9pt;width:18.2pt;rotation:5898240f;z-index:252886016;mso-width-relative:page;mso-height-relative:page;" coordorigin="7947,7638" coordsize="334,267">
            <o:lock v:ext="edit"/>
            <v:line id="_x0000_s3542" o:spid="_x0000_s3542" o:spt="20" style="position:absolute;left:8172;top:7644;height:176;width:1;rotation:9525542f;" coordsize="21600,21600">
              <v:path arrowok="t"/>
              <v:fill focussize="0,0"/>
              <v:stroke/>
              <v:imagedata o:title=""/>
              <o:lock v:ext="edit" aspectratio="t"/>
            </v:line>
            <v:line id="_x0000_s3543" o:spid="_x0000_s3543" o:spt="20" style="position:absolute;left:8097;top:7638;height:176;width:1;rotation:2433412f;" coordsize="21600,21600">
              <v:path arrowok="t"/>
              <v:fill focussize="0,0"/>
              <v:stroke/>
              <v:imagedata o:title=""/>
              <o:lock v:ext="edit" aspectratio="t"/>
            </v:line>
            <v:group id="_x0000_s3544" o:spid="_x0000_s3544" o:spt="203" style="position:absolute;left:7947;top:7809;height:96;width:334;" coordorigin="9222,7728" coordsize="578,171">
              <o:lock v:ext="edit" aspectratio="t"/>
              <v:line id="_x0000_s3545" o:spid="_x0000_s3545" o:spt="20" style="position:absolute;left:9312;top:7728;height:1;width:488;" coordsize="21600,21600">
                <v:path arrowok="t"/>
                <v:fill focussize="0,0"/>
                <v:stroke/>
                <v:imagedata o:title=""/>
                <o:lock v:ext="edit" aspectratio="t"/>
              </v:line>
              <v:line id="_x0000_s3546" o:spid="_x0000_s3546" o:spt="20" style="position:absolute;left:9222;top:7728;flip:x;height:156;width:180;" coordsize="21600,21600">
                <v:path arrowok="t"/>
                <v:fill focussize="0,0"/>
                <v:stroke/>
                <v:imagedata o:title=""/>
                <o:lock v:ext="edit" aspectratio="t"/>
              </v:line>
              <v:line id="_x0000_s3547" o:spid="_x0000_s3547" o:spt="20" style="position:absolute;left:9327;top:7743;flip:x;height:156;width:180;" coordsize="21600,21600">
                <v:path arrowok="t"/>
                <v:fill focussize="0,0"/>
                <v:stroke/>
                <v:imagedata o:title=""/>
                <o:lock v:ext="edit" aspectratio="t"/>
              </v:line>
              <v:line id="_x0000_s3548" o:spid="_x0000_s3548" o:spt="20" style="position:absolute;left:9447;top:7743;flip:x;height:156;width:180;" coordsize="21600,21600">
                <v:path arrowok="t"/>
                <v:fill focussize="0,0"/>
                <v:stroke/>
                <v:imagedata o:title=""/>
                <o:lock v:ext="edit" aspectratio="t"/>
              </v:line>
              <v:line id="_x0000_s3549" o:spid="_x0000_s3549" o:spt="20" style="position:absolute;left:9567;top:7743;flip:x;height:156;width:180;" coordsize="21600,21600">
                <v:path arrowok="t"/>
                <v:fill focussize="0,0"/>
                <v:stroke/>
                <v:imagedata o:title=""/>
                <o:lock v:ext="edit" aspectratio="t"/>
              </v:line>
            </v:group>
            <v:shape id="_x0000_s3550" o:spid="_x0000_s3550" o:spt="3" type="#_x0000_t3" style="position:absolute;left:8096;top:7638;height:71;width:71;" coordsize="21600,21600">
              <v:path/>
              <v:fill focussize="0,0"/>
              <v:stroke/>
              <v:imagedata o:title=""/>
              <o:lock v:ext="edit" aspectratio="t"/>
            </v:shape>
          </v:group>
        </w:pict>
      </w:r>
    </w:p>
    <w:p>
      <w:pPr>
        <w:ind w:left="360" w:hanging="360" w:hangingChars="150"/>
      </w:pPr>
      <w:r>
        <w:pict>
          <v:line id="_x0000_s3537" o:spid="_x0000_s3537" o:spt="20" style="position:absolute;left:0pt;margin-left:427.4pt;margin-top:0.4pt;height:117.65pt;width:0.05pt;z-index:25288192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>
      <w:pPr>
        <w:ind w:left="360" w:hanging="360" w:hangingChars="150"/>
      </w:pPr>
      <w:r>
        <w:pict>
          <v:group id="_x0000_s3554" o:spid="_x0000_s3554" o:spt="203" style="position:absolute;left:0pt;margin-left:442.15pt;margin-top:10.6pt;height:74.1pt;width:50.15pt;z-index:252877824;mso-width-relative:page;mso-height-relative:page;" coordorigin="9977,3910" coordsize="1003,1482">
            <o:lock v:ext="edit"/>
            <v:shape id="_x0000_s3520" o:spid="_x0000_s3520" o:spt="202" type="#_x0000_t202" style="position:absolute;left:10238;top:4924;height:468;width:3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b</w:t>
                    </w:r>
                  </w:p>
                </w:txbxContent>
              </v:textbox>
            </v:shape>
            <v:shape id="_x0000_s3522" o:spid="_x0000_s3522" o:spt="202" type="#_x0000_t202" style="position:absolute;left:10620;top:4503;height:468;width:3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z</w:t>
                    </w:r>
                  </w:p>
                </w:txbxContent>
              </v:textbox>
            </v:shape>
            <v:rect id="_x0000_s3523" o:spid="_x0000_s3523" o:spt="1" style="position:absolute;left:10295;top:4517;height:431;width:249;" coordsize="21600,21600">
              <v:path/>
              <v:fill focussize="0,0"/>
              <v:stroke/>
              <v:imagedata o:title=""/>
              <o:lock v:ext="edit" aspectratio="t"/>
            </v:rect>
            <v:shape id="_x0000_s3524" o:spid="_x0000_s3524" o:spt="202" type="#_x0000_t202" style="position:absolute;left:9977;top:4499;height:468;width:3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h</w:t>
                    </w:r>
                  </w:p>
                </w:txbxContent>
              </v:textbox>
            </v:shape>
            <v:line id="_x0000_s3525" o:spid="_x0000_s3525" o:spt="20" style="position:absolute;left:10283;top:4730;height:1;width:317;" coordsize="21600,21600">
              <v:path arrowok="t"/>
              <v:fill focussize="0,0"/>
              <v:stroke dashstyle="dashDot"/>
              <v:imagedata o:title=""/>
              <o:lock v:ext="edit"/>
            </v:line>
            <v:line id="_x0000_s3526" o:spid="_x0000_s3526" o:spt="20" style="position:absolute;left:10418;top:4403;height:635;width:1;" coordsize="21600,21600">
              <v:path arrowok="t"/>
              <v:fill focussize="0,0"/>
              <v:stroke dashstyle="dashDot"/>
              <v:imagedata o:title=""/>
              <o:lock v:ext="edit"/>
            </v:line>
            <v:shape id="_x0000_s3527" o:spid="_x0000_s3527" o:spt="202" type="#_x0000_t202" style="position:absolute;left:10238;top:3910;height:642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y</w:t>
                    </w:r>
                  </w:p>
                </w:txbxContent>
              </v:textbox>
            </v:shape>
            <v:shape id="_x0000_s3552" o:spid="_x0000_s3552" o:spt="32" type="#_x0000_t32" style="position:absolute;left:10148;top:4730;height:1;width:630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3553" o:spid="_x0000_s3553" o:spt="32" type="#_x0000_t32" style="position:absolute;left:10422;top:4244;flip:x y;height:828;width:1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</v:group>
        </w:pict>
      </w:r>
    </w:p>
    <w:p>
      <w:pPr>
        <w:ind w:left="360" w:hanging="360" w:hangingChars="150"/>
      </w:pPr>
      <w:r>
        <w:pict>
          <v:shape id="_x0000_s3538" o:spid="_x0000_s3538" o:spt="202" type="#_x0000_t202" style="position:absolute;left:0pt;margin-left:410.65pt;margin-top:13.75pt;height:26.75pt;width:21.1pt;z-index:2528829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hint="eastAsia"/>
                      <w:i/>
                      <w:sz w:val="18"/>
                      <w:szCs w:val="18"/>
                    </w:rPr>
                    <w:t>l</w:t>
                  </w:r>
                </w:p>
              </w:txbxContent>
            </v:textbox>
          </v:shape>
        </w:pict>
      </w:r>
    </w:p>
    <w:p>
      <w:pPr>
        <w:ind w:left="360" w:hanging="360" w:hangingChars="150"/>
      </w:pPr>
    </w:p>
    <w:p>
      <w:pPr>
        <w:ind w:left="360" w:hanging="360" w:hangingChars="150"/>
      </w:pPr>
      <w:r>
        <w:pict>
          <v:line id="_x0000_s3540" o:spid="_x0000_s3540" o:spt="20" style="position:absolute;left:0pt;margin-left:419.5pt;margin-top:8.15pt;height:45.05pt;width:0.05pt;z-index:252884992;mso-width-relative:page;mso-height-relative:page;" coordsize="21600,21600">
            <v:path arrowok="t"/>
            <v:fill focussize="0,0"/>
            <v:stroke endarrow="open"/>
            <v:imagedata o:title=""/>
            <o:lock v:ext="edit"/>
          </v:line>
        </w:pict>
      </w:r>
    </w:p>
    <w:p>
      <w:pPr>
        <w:ind w:left="360" w:hanging="360" w:hangingChars="150"/>
      </w:pPr>
    </w:p>
    <w:p>
      <w:pPr>
        <w:ind w:left="360" w:hanging="360" w:hangingChars="150"/>
      </w:pPr>
    </w:p>
    <w:p>
      <w:pPr>
        <w:ind w:left="360" w:hanging="360" w:hangingChars="150"/>
      </w:pPr>
      <w:r>
        <w:pict>
          <v:group id="_x0000_s3529" o:spid="_x0000_s3529" o:spt="203" style="position:absolute;left:0pt;margin-left:403.4pt;margin-top:4.15pt;height:5.65pt;width:36.85pt;z-index:252878848;mso-width-relative:page;mso-height-relative:page;" coordorigin="4972,7020" coordsize="680,156">
            <o:lock v:ext="edit"/>
            <v:line id="_x0000_s3530" o:spid="_x0000_s3530" o:spt="20" style="position:absolute;left:5112;top:7020;height:0;width:540;" coordsize="21600,21600">
              <v:path arrowok="t"/>
              <v:fill focussize="0,0"/>
              <v:stroke/>
              <v:imagedata o:title=""/>
              <o:lock v:ext="edit"/>
            </v:line>
            <v:line id="_x0000_s3531" o:spid="_x0000_s3531" o:spt="20" style="position:absolute;left:5122;top:7020;flip:x;height:156;width:180;" coordsize="21600,21600">
              <v:path arrowok="t"/>
              <v:fill focussize="0,0"/>
              <v:stroke/>
              <v:imagedata o:title=""/>
              <o:lock v:ext="edit"/>
            </v:line>
            <v:line id="_x0000_s3532" o:spid="_x0000_s3532" o:spt="20" style="position:absolute;left:5292;top:7020;flip:x;height:156;width:180;" coordsize="21600,21600">
              <v:path arrowok="t"/>
              <v:fill focussize="0,0"/>
              <v:stroke/>
              <v:imagedata o:title=""/>
              <o:lock v:ext="edit"/>
            </v:line>
            <v:line id="_x0000_s3533" o:spid="_x0000_s3533" o:spt="20" style="position:absolute;left:5452;top:7020;flip:x;height:156;width:180;" coordsize="21600,21600">
              <v:path arrowok="t"/>
              <v:fill focussize="0,0"/>
              <v:stroke/>
              <v:imagedata o:title=""/>
              <o:lock v:ext="edit"/>
            </v:line>
            <v:line id="_x0000_s3534" o:spid="_x0000_s3534" o:spt="20" style="position:absolute;left:4972;top:7020;flip:x;height:156;width:180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p>
      <w:pPr>
        <w:tabs>
          <w:tab w:val="left" w:pos="1630"/>
        </w:tabs>
        <w:spacing w:line="360" w:lineRule="auto"/>
        <w:ind w:left="976" w:hanging="976" w:hangingChars="405"/>
        <w:rPr>
          <w:b/>
          <w:bCs/>
        </w:rPr>
      </w:pPr>
    </w:p>
    <w:p>
      <w:pPr>
        <w:tabs>
          <w:tab w:val="left" w:pos="900"/>
        </w:tabs>
        <w:spacing w:line="480" w:lineRule="exact"/>
      </w:pPr>
    </w:p>
    <w:p>
      <w:pPr>
        <w:tabs>
          <w:tab w:val="left" w:pos="900"/>
        </w:tabs>
        <w:spacing w:line="440" w:lineRule="exact"/>
      </w:pPr>
      <w:r>
        <w:t xml:space="preserve">                           </w:t>
      </w: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tabs>
          <w:tab w:val="left" w:pos="900"/>
        </w:tabs>
        <w:spacing w:line="440" w:lineRule="exact"/>
      </w:pPr>
    </w:p>
    <w:p>
      <w:pPr>
        <w:spacing w:line="360" w:lineRule="auto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rPr>
          <w:rFonts w:eastAsiaTheme="minorEastAsia"/>
          <w:sz w:val="21"/>
          <w:szCs w:val="21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22112" w:h="15309" w:orient="landscape"/>
          <w:pgMar w:top="567" w:right="567" w:bottom="567" w:left="567" w:header="851" w:footer="709" w:gutter="567"/>
          <w:cols w:space="720" w:num="2" w:sep="1"/>
          <w:docGrid w:type="lines" w:linePitch="326" w:charSpace="-3578"/>
        </w:sectPr>
      </w:pPr>
    </w:p>
    <w:p>
      <w:pPr>
        <w:rPr>
          <w:rFonts w:eastAsiaTheme="minorEastAsia"/>
          <w:sz w:val="21"/>
          <w:szCs w:val="21"/>
        </w:rPr>
      </w:pPr>
    </w:p>
    <w:sectPr>
      <w:footerReference r:id="rId7" w:type="default"/>
      <w:type w:val="continuous"/>
      <w:pgSz w:w="22112" w:h="15309" w:orient="landscape"/>
      <w:pgMar w:top="1752" w:right="2155" w:bottom="1746" w:left="284" w:header="851" w:footer="709" w:gutter="2835"/>
      <w:cols w:space="720" w:num="2" w:sep="1"/>
      <w:docGrid w:type="lines" w:linePitch="326" w:charSpace="-35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300" w:lineRule="exact"/>
      <w:jc w:val="center"/>
    </w:pPr>
    <w:r>
      <w:pict>
        <v:rect id="_x0000_s2056" o:spid="_x0000_s2056" o:spt="1" style="position:absolute;left:0pt;margin-left:-156.1pt;margin-top:4.1pt;height:68.9pt;width:94.1pt;z-index:251656192;mso-width-relative:page;mso-height-relative:page;" fillcolor="#000000" filled="t" coordsize="21600,21600">
          <v:path/>
          <v:fill type="pattern" on="t" focussize="0,0" r:id="rId1"/>
          <v:stroke/>
          <v:imagedata o:title=""/>
          <o:lock v:ext="edit"/>
        </v:rect>
      </w:pict>
    </w:r>
  </w:p>
  <w:p>
    <w:pPr>
      <w:spacing w:line="300" w:lineRule="exact"/>
      <w:jc w:val="center"/>
    </w:pPr>
  </w:p>
  <w:p>
    <w:pPr>
      <w:pStyle w:val="5"/>
      <w:tabs>
        <w:tab w:val="left" w:pos="0"/>
        <w:tab w:val="center" w:pos="4608"/>
        <w:tab w:val="right" w:pos="9216"/>
        <w:tab w:val="left" w:pos="9984"/>
        <w:tab w:val="center" w:pos="14592"/>
        <w:tab w:val="right" w:pos="19200"/>
        <w:tab w:val="clear" w:pos="4153"/>
        <w:tab w:val="clear" w:pos="8306"/>
      </w:tabs>
    </w:pP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-1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t>4</w:t>
    </w:r>
    <w:r>
      <w:rPr>
        <w:rFonts w:hint="eastAsia"/>
      </w:rPr>
      <w:t>页</w:t>
    </w:r>
    <w:r>
      <w:tab/>
    </w:r>
    <w:r>
      <w:tab/>
    </w:r>
    <w:r>
      <w:tab/>
    </w:r>
    <w:r>
      <w:rPr>
        <w:rFonts w:hint="eastAsia"/>
      </w:rPr>
      <w:t>第</w:t>
    </w:r>
    <w:r>
      <w:fldChar w:fldCharType="begin"/>
    </w:r>
    <w:r>
      <w:instrText xml:space="preserve">= 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t>4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0"/>
        <w:tab w:val="center" w:pos="4608"/>
        <w:tab w:val="right" w:pos="9216"/>
        <w:tab w:val="left" w:pos="9984"/>
        <w:tab w:val="center" w:pos="14592"/>
        <w:tab w:val="right" w:pos="19200"/>
        <w:tab w:val="clear" w:pos="4153"/>
        <w:tab w:val="clear" w:pos="8306"/>
      </w:tabs>
    </w:pP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2</w:instrText>
    </w:r>
    <w:r>
      <w:fldChar w:fldCharType="end"/>
    </w:r>
    <w:r>
      <w:instrText xml:space="preserve">-1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  <w:r>
      <w:tab/>
    </w:r>
    <w:r>
      <w:tab/>
    </w: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0"/>
        <w:tab w:val="center" w:pos="4608"/>
        <w:tab w:val="right" w:pos="9216"/>
        <w:tab w:val="left" w:pos="9984"/>
        <w:tab w:val="center" w:pos="14592"/>
        <w:tab w:val="right" w:pos="19200"/>
        <w:tab w:val="clear" w:pos="4153"/>
        <w:tab w:val="clear" w:pos="8306"/>
      </w:tabs>
    </w:pPr>
    <w:r>
      <w:pict>
        <v:rect id="_x0000_s2057" o:spid="_x0000_s2057" o:spt="1" style="position:absolute;left:0pt;margin-left:-156.1pt;margin-top:-21.45pt;height:68.9pt;width:89.2pt;z-index:251655168;mso-width-relative:page;mso-height-relative:page;" fillcolor="#000000" filled="t" coordsize="21600,21600">
          <v:path/>
          <v:fill type="pattern" on="t" focussize="0,0" r:id="rId1"/>
          <v:stroke/>
          <v:imagedata o:title=""/>
          <o:lock v:ext="edit"/>
        </v:rect>
      </w:pict>
    </w:r>
    <w:r>
      <w:tab/>
    </w:r>
    <w:r>
      <w:rPr>
        <w:rFonts w:hint="eastAsia"/>
      </w:rPr>
      <w:t>第</w:t>
    </w:r>
    <w:r>
      <w:fldChar w:fldCharType="begin"/>
    </w:r>
    <w:r>
      <w:instrText xml:space="preserve"> =2*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3</w:instrText>
    </w:r>
    <w:r>
      <w:fldChar w:fldCharType="end"/>
    </w:r>
    <w:r>
      <w:instrText xml:space="preserve">-1 </w:instrText>
    </w:r>
    <w:r>
      <w:fldChar w:fldCharType="separate"/>
    </w:r>
    <w: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</w:t>
    </w:r>
    <w:r>
      <w:tab/>
    </w:r>
    <w:r>
      <w:tab/>
    </w:r>
    <w:r>
      <w:tab/>
    </w:r>
    <w:r>
      <w:rPr>
        <w:rFonts w:hint="eastAsia"/>
      </w:rPr>
      <w:t>第</w:t>
    </w:r>
    <w:r>
      <w:fldChar w:fldCharType="begin"/>
    </w:r>
    <w:r>
      <w:instrText xml:space="preserve">= 2*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=2*</w:instrText>
    </w:r>
    <w:r>
      <w:fldChar w:fldCharType="begin"/>
    </w:r>
    <w:r>
      <w:instrText xml:space="preserve"> numpages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tabs>
        <w:tab w:val="clear" w:pos="4153"/>
        <w:tab w:val="clear" w:pos="8306"/>
      </w:tabs>
      <w:wordWrap w:val="0"/>
      <w:jc w:val="right"/>
      <w:rPr>
        <w:rFonts w:ascii="宋体"/>
        <w:sz w:val="21"/>
      </w:rPr>
    </w:pPr>
    <w:r>
      <w:pict>
        <v:shape id="_x0000_s2054" o:spid="_x0000_s2054" o:spt="202" type="#_x0000_t202" style="position:absolute;left:0pt;margin-left:-167.25pt;margin-top:-51.05pt;height:772.2pt;width:12.15pt;z-index:251658240;mso-width-relative:page;mso-height-relative:page;" coordsize="21600,21600">
          <v:path/>
          <v:fill focussize="0,0"/>
          <v:stroke joinstyle="miter"/>
          <v:imagedata o:title=""/>
          <o:lock v:ext="edit"/>
          <v:textbox inset="0mm,0mm,0mm,0mm" style="layout-flow:vertical;mso-layout-flow-alt:bottom-to-top;">
            <w:txbxContent>
              <w:p>
                <w:pPr>
                  <w:jc w:val="distribute"/>
                  <w:rPr>
                    <w:rFonts w:ascii="宋体"/>
                    <w:sz w:val="21"/>
                  </w:rPr>
                </w:pPr>
                <w:r>
                  <w:rPr>
                    <w:rFonts w:hint="eastAsia" w:ascii="宋体" w:hAnsi="宋体"/>
                    <w:sz w:val="21"/>
                  </w:rPr>
                  <w:t>…………○…………○…………外…………○…………装…………○…………订…………○…………线…………○…………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  <w:r>
      <w:pict>
        <v:group id="_x0000_s2049" o:spid="_x0000_s2049" o:spt="203" style="position:absolute;left:0pt;margin-left:936.9pt;margin-top:-43.35pt;height:768pt;width:153.6pt;z-index:251657216;mso-width-relative:page;mso-height-relative:page;" coordorigin="19303,-16" coordsize="2802,15360">
          <o:lock v:ext="edit"/>
          <v:rect id="_x0000_s2050" o:spid="_x0000_s2050" o:spt="1" style="position:absolute;left:19303;top:-16;height:15360;width:2802;" fillcolor="#000000" filled="t" coordsize="21600,21600">
            <v:path/>
            <v:fill type="pattern" on="t" focussize="0,0" r:id="rId1"/>
            <v:stroke/>
            <v:imagedata o:title=""/>
            <o:lock v:ext="edit"/>
            <v:textbox inset="0mm,0mm,0mm,0mm"/>
          </v:rect>
          <v:shape id="_x0000_s2051" o:spid="_x0000_s2051" o:spt="202" type="#_x0000_t202" style="position:absolute;left:19686;top:4232;height:6864;width:297;" coordsize="21600,21600">
            <v:path/>
            <v:fill focussize="0,0"/>
            <v:stroke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jc w:val="center"/>
                    <w:rPr>
                      <w:rFonts w:ascii="宋体"/>
                      <w:sz w:val="21"/>
                    </w:rPr>
                  </w:pPr>
                  <w:r>
                    <w:rPr>
                      <w:rFonts w:hint="eastAsia" w:ascii="宋体" w:hAnsi="宋体"/>
                      <w:spacing w:val="240"/>
                      <w:kern w:val="0"/>
                      <w:sz w:val="21"/>
                    </w:rPr>
                    <w:t>装订线内不许答</w:t>
                  </w:r>
                  <w:r>
                    <w:rPr>
                      <w:rFonts w:hint="eastAsia" w:ascii="宋体" w:hAnsi="宋体"/>
                      <w:kern w:val="0"/>
                      <w:sz w:val="21"/>
                    </w:rPr>
                    <w:t>题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bordersDoNotSurroundHeader w:val="1"/>
  <w:bordersDoNotSurroundFooter w:val="1"/>
  <w:doNotTrackMoves/>
  <w:attachedTemplate r:id="rId1"/>
  <w:documentProtection w:enforcement="0"/>
  <w:defaultTabStop w:val="420"/>
  <w:drawingGridHorizontalSpacing w:val="223"/>
  <w:drawingGridVerticalSpacing w:val="163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0087"/>
    <w:rsid w:val="00005B0C"/>
    <w:rsid w:val="00005B6F"/>
    <w:rsid w:val="000067F7"/>
    <w:rsid w:val="000073F1"/>
    <w:rsid w:val="00012BA4"/>
    <w:rsid w:val="000218D6"/>
    <w:rsid w:val="0002342D"/>
    <w:rsid w:val="00034E42"/>
    <w:rsid w:val="00054680"/>
    <w:rsid w:val="00057D25"/>
    <w:rsid w:val="0006106C"/>
    <w:rsid w:val="0006107D"/>
    <w:rsid w:val="00063693"/>
    <w:rsid w:val="00064AC5"/>
    <w:rsid w:val="00067D80"/>
    <w:rsid w:val="00080A52"/>
    <w:rsid w:val="000815A0"/>
    <w:rsid w:val="00081B7D"/>
    <w:rsid w:val="0008689C"/>
    <w:rsid w:val="00091BA0"/>
    <w:rsid w:val="00092461"/>
    <w:rsid w:val="0009303F"/>
    <w:rsid w:val="0009397F"/>
    <w:rsid w:val="000A3CBD"/>
    <w:rsid w:val="000B251E"/>
    <w:rsid w:val="000B28F8"/>
    <w:rsid w:val="000C1703"/>
    <w:rsid w:val="000C2752"/>
    <w:rsid w:val="000D0087"/>
    <w:rsid w:val="000D0882"/>
    <w:rsid w:val="000D27A2"/>
    <w:rsid w:val="000D525C"/>
    <w:rsid w:val="000D680A"/>
    <w:rsid w:val="000E018F"/>
    <w:rsid w:val="000E14D0"/>
    <w:rsid w:val="000E2680"/>
    <w:rsid w:val="000E4D61"/>
    <w:rsid w:val="000E4D6B"/>
    <w:rsid w:val="000E5956"/>
    <w:rsid w:val="000E74A7"/>
    <w:rsid w:val="000F03FF"/>
    <w:rsid w:val="000F46D8"/>
    <w:rsid w:val="000F61C2"/>
    <w:rsid w:val="001006ED"/>
    <w:rsid w:val="00103010"/>
    <w:rsid w:val="00110A07"/>
    <w:rsid w:val="001111D7"/>
    <w:rsid w:val="00111B93"/>
    <w:rsid w:val="001156FC"/>
    <w:rsid w:val="00126944"/>
    <w:rsid w:val="00136EC8"/>
    <w:rsid w:val="00142235"/>
    <w:rsid w:val="00143491"/>
    <w:rsid w:val="0014794B"/>
    <w:rsid w:val="001510B0"/>
    <w:rsid w:val="00151701"/>
    <w:rsid w:val="00153B72"/>
    <w:rsid w:val="001573A1"/>
    <w:rsid w:val="001601A4"/>
    <w:rsid w:val="00160916"/>
    <w:rsid w:val="0016445E"/>
    <w:rsid w:val="00182007"/>
    <w:rsid w:val="00187B33"/>
    <w:rsid w:val="0019139D"/>
    <w:rsid w:val="001963FA"/>
    <w:rsid w:val="00197D31"/>
    <w:rsid w:val="001A0504"/>
    <w:rsid w:val="001A12E3"/>
    <w:rsid w:val="001B5041"/>
    <w:rsid w:val="001C23E0"/>
    <w:rsid w:val="001C253A"/>
    <w:rsid w:val="001C5171"/>
    <w:rsid w:val="001C6B56"/>
    <w:rsid w:val="001D5ED4"/>
    <w:rsid w:val="001E04C5"/>
    <w:rsid w:val="001E250E"/>
    <w:rsid w:val="001E2664"/>
    <w:rsid w:val="001E79FD"/>
    <w:rsid w:val="001F364A"/>
    <w:rsid w:val="001F7B34"/>
    <w:rsid w:val="00202425"/>
    <w:rsid w:val="00202512"/>
    <w:rsid w:val="00204C8D"/>
    <w:rsid w:val="002063FD"/>
    <w:rsid w:val="00220606"/>
    <w:rsid w:val="00221144"/>
    <w:rsid w:val="00221525"/>
    <w:rsid w:val="0022198B"/>
    <w:rsid w:val="002266A7"/>
    <w:rsid w:val="00230D81"/>
    <w:rsid w:val="00232803"/>
    <w:rsid w:val="002336BB"/>
    <w:rsid w:val="00234FB5"/>
    <w:rsid w:val="002435E7"/>
    <w:rsid w:val="00245F4D"/>
    <w:rsid w:val="0025035B"/>
    <w:rsid w:val="00250E6F"/>
    <w:rsid w:val="00251A6F"/>
    <w:rsid w:val="00251EF9"/>
    <w:rsid w:val="00260218"/>
    <w:rsid w:val="00260330"/>
    <w:rsid w:val="0026132C"/>
    <w:rsid w:val="00264371"/>
    <w:rsid w:val="0027231D"/>
    <w:rsid w:val="00273A3E"/>
    <w:rsid w:val="00281050"/>
    <w:rsid w:val="002812EC"/>
    <w:rsid w:val="00281D0C"/>
    <w:rsid w:val="0028658D"/>
    <w:rsid w:val="00287605"/>
    <w:rsid w:val="002955EF"/>
    <w:rsid w:val="0029594C"/>
    <w:rsid w:val="002A381B"/>
    <w:rsid w:val="002A3884"/>
    <w:rsid w:val="002A4DA8"/>
    <w:rsid w:val="002A6689"/>
    <w:rsid w:val="002A7081"/>
    <w:rsid w:val="002A7CD4"/>
    <w:rsid w:val="002B372B"/>
    <w:rsid w:val="002B7B31"/>
    <w:rsid w:val="002C124F"/>
    <w:rsid w:val="002D03D5"/>
    <w:rsid w:val="002D0EF6"/>
    <w:rsid w:val="002D31A7"/>
    <w:rsid w:val="002D44EF"/>
    <w:rsid w:val="002D543F"/>
    <w:rsid w:val="002D5BC2"/>
    <w:rsid w:val="002D614E"/>
    <w:rsid w:val="002E4621"/>
    <w:rsid w:val="002E55DF"/>
    <w:rsid w:val="002F6225"/>
    <w:rsid w:val="003004B3"/>
    <w:rsid w:val="00303C22"/>
    <w:rsid w:val="00303C5E"/>
    <w:rsid w:val="00304737"/>
    <w:rsid w:val="003312E2"/>
    <w:rsid w:val="00332676"/>
    <w:rsid w:val="00334BD1"/>
    <w:rsid w:val="003469FF"/>
    <w:rsid w:val="00355110"/>
    <w:rsid w:val="0036201F"/>
    <w:rsid w:val="00362155"/>
    <w:rsid w:val="00367E09"/>
    <w:rsid w:val="00370364"/>
    <w:rsid w:val="0037073A"/>
    <w:rsid w:val="003719FC"/>
    <w:rsid w:val="00374DC5"/>
    <w:rsid w:val="0037543F"/>
    <w:rsid w:val="00382B9B"/>
    <w:rsid w:val="003854DC"/>
    <w:rsid w:val="00394E00"/>
    <w:rsid w:val="003A281D"/>
    <w:rsid w:val="003A3956"/>
    <w:rsid w:val="003A4466"/>
    <w:rsid w:val="003B01B5"/>
    <w:rsid w:val="003B0A64"/>
    <w:rsid w:val="003C0FA6"/>
    <w:rsid w:val="003D3464"/>
    <w:rsid w:val="003E2279"/>
    <w:rsid w:val="003E477E"/>
    <w:rsid w:val="003E68F7"/>
    <w:rsid w:val="003E709C"/>
    <w:rsid w:val="00400AB2"/>
    <w:rsid w:val="0040304B"/>
    <w:rsid w:val="004046C0"/>
    <w:rsid w:val="00404883"/>
    <w:rsid w:val="00411BCD"/>
    <w:rsid w:val="00412385"/>
    <w:rsid w:val="00413140"/>
    <w:rsid w:val="0041447E"/>
    <w:rsid w:val="004211E7"/>
    <w:rsid w:val="00435FA9"/>
    <w:rsid w:val="004373B1"/>
    <w:rsid w:val="00437ABB"/>
    <w:rsid w:val="00445423"/>
    <w:rsid w:val="00447971"/>
    <w:rsid w:val="00450ACF"/>
    <w:rsid w:val="00451650"/>
    <w:rsid w:val="004561F3"/>
    <w:rsid w:val="00460B13"/>
    <w:rsid w:val="00464094"/>
    <w:rsid w:val="0046426A"/>
    <w:rsid w:val="004670B9"/>
    <w:rsid w:val="00472EFF"/>
    <w:rsid w:val="00481D08"/>
    <w:rsid w:val="0048757E"/>
    <w:rsid w:val="00490266"/>
    <w:rsid w:val="00491298"/>
    <w:rsid w:val="00493325"/>
    <w:rsid w:val="00493EF6"/>
    <w:rsid w:val="004A0D88"/>
    <w:rsid w:val="004A2BDA"/>
    <w:rsid w:val="004A2F00"/>
    <w:rsid w:val="004B1591"/>
    <w:rsid w:val="004C2058"/>
    <w:rsid w:val="004D010C"/>
    <w:rsid w:val="004D20D0"/>
    <w:rsid w:val="004E0F54"/>
    <w:rsid w:val="004E0FBE"/>
    <w:rsid w:val="004E11B6"/>
    <w:rsid w:val="004E12B3"/>
    <w:rsid w:val="004E258B"/>
    <w:rsid w:val="004E4B05"/>
    <w:rsid w:val="004E6322"/>
    <w:rsid w:val="004F14B9"/>
    <w:rsid w:val="004F513B"/>
    <w:rsid w:val="00505FFF"/>
    <w:rsid w:val="00510A9D"/>
    <w:rsid w:val="0051244C"/>
    <w:rsid w:val="00512BA5"/>
    <w:rsid w:val="00513729"/>
    <w:rsid w:val="00523003"/>
    <w:rsid w:val="005232FB"/>
    <w:rsid w:val="00535F04"/>
    <w:rsid w:val="005464DC"/>
    <w:rsid w:val="005518B1"/>
    <w:rsid w:val="0055302C"/>
    <w:rsid w:val="005556F2"/>
    <w:rsid w:val="005563DC"/>
    <w:rsid w:val="005566CB"/>
    <w:rsid w:val="005614E5"/>
    <w:rsid w:val="0056205F"/>
    <w:rsid w:val="00563B37"/>
    <w:rsid w:val="00564FA5"/>
    <w:rsid w:val="00565989"/>
    <w:rsid w:val="00571F4D"/>
    <w:rsid w:val="00573EC4"/>
    <w:rsid w:val="00574A55"/>
    <w:rsid w:val="005804A9"/>
    <w:rsid w:val="00584FE8"/>
    <w:rsid w:val="00590BFC"/>
    <w:rsid w:val="0059425A"/>
    <w:rsid w:val="00595E18"/>
    <w:rsid w:val="0059658D"/>
    <w:rsid w:val="005A2C77"/>
    <w:rsid w:val="005A3A65"/>
    <w:rsid w:val="005A49F4"/>
    <w:rsid w:val="005A6652"/>
    <w:rsid w:val="005B4D04"/>
    <w:rsid w:val="005B5C3C"/>
    <w:rsid w:val="005B7C23"/>
    <w:rsid w:val="005B7C31"/>
    <w:rsid w:val="005B7F3F"/>
    <w:rsid w:val="005C5C19"/>
    <w:rsid w:val="005C6F98"/>
    <w:rsid w:val="005C7E99"/>
    <w:rsid w:val="005D0B1A"/>
    <w:rsid w:val="005D5191"/>
    <w:rsid w:val="005E4A5C"/>
    <w:rsid w:val="005E6A58"/>
    <w:rsid w:val="005E7F93"/>
    <w:rsid w:val="005F4394"/>
    <w:rsid w:val="005F4E14"/>
    <w:rsid w:val="00603AB0"/>
    <w:rsid w:val="0062546F"/>
    <w:rsid w:val="00625F7F"/>
    <w:rsid w:val="00627760"/>
    <w:rsid w:val="006301C7"/>
    <w:rsid w:val="00632F7C"/>
    <w:rsid w:val="006340C8"/>
    <w:rsid w:val="00652CD6"/>
    <w:rsid w:val="00664AC1"/>
    <w:rsid w:val="00666A67"/>
    <w:rsid w:val="0067208E"/>
    <w:rsid w:val="0067252B"/>
    <w:rsid w:val="00673FA6"/>
    <w:rsid w:val="0067498C"/>
    <w:rsid w:val="00675088"/>
    <w:rsid w:val="00677638"/>
    <w:rsid w:val="006819BA"/>
    <w:rsid w:val="00687025"/>
    <w:rsid w:val="00691B34"/>
    <w:rsid w:val="006951C9"/>
    <w:rsid w:val="006A3BAF"/>
    <w:rsid w:val="006A5588"/>
    <w:rsid w:val="006A565A"/>
    <w:rsid w:val="006A5FA5"/>
    <w:rsid w:val="006B0DCF"/>
    <w:rsid w:val="006B2D6B"/>
    <w:rsid w:val="006C0889"/>
    <w:rsid w:val="006C121E"/>
    <w:rsid w:val="006C73D6"/>
    <w:rsid w:val="006D1B89"/>
    <w:rsid w:val="006D6765"/>
    <w:rsid w:val="006E06B9"/>
    <w:rsid w:val="006E2364"/>
    <w:rsid w:val="006E2C89"/>
    <w:rsid w:val="006F7890"/>
    <w:rsid w:val="007002FC"/>
    <w:rsid w:val="00715EF9"/>
    <w:rsid w:val="00720BD3"/>
    <w:rsid w:val="0072113C"/>
    <w:rsid w:val="00721CE2"/>
    <w:rsid w:val="007305AE"/>
    <w:rsid w:val="0073338E"/>
    <w:rsid w:val="0074052A"/>
    <w:rsid w:val="0074393A"/>
    <w:rsid w:val="007456B1"/>
    <w:rsid w:val="007511AA"/>
    <w:rsid w:val="00751934"/>
    <w:rsid w:val="00752336"/>
    <w:rsid w:val="0076278E"/>
    <w:rsid w:val="007646EE"/>
    <w:rsid w:val="00765EF3"/>
    <w:rsid w:val="00784343"/>
    <w:rsid w:val="00784B34"/>
    <w:rsid w:val="00793BB6"/>
    <w:rsid w:val="00797469"/>
    <w:rsid w:val="007A056A"/>
    <w:rsid w:val="007A3693"/>
    <w:rsid w:val="007A5EA5"/>
    <w:rsid w:val="007B669E"/>
    <w:rsid w:val="007C16BF"/>
    <w:rsid w:val="007C312C"/>
    <w:rsid w:val="007D0613"/>
    <w:rsid w:val="007D46A0"/>
    <w:rsid w:val="007D7542"/>
    <w:rsid w:val="007D7BF8"/>
    <w:rsid w:val="007E188D"/>
    <w:rsid w:val="007E52EA"/>
    <w:rsid w:val="007F0A9E"/>
    <w:rsid w:val="007F3A4A"/>
    <w:rsid w:val="007F4BB7"/>
    <w:rsid w:val="00806681"/>
    <w:rsid w:val="00807C39"/>
    <w:rsid w:val="00811AC4"/>
    <w:rsid w:val="008121E3"/>
    <w:rsid w:val="008123FB"/>
    <w:rsid w:val="00812CE7"/>
    <w:rsid w:val="00817065"/>
    <w:rsid w:val="00821984"/>
    <w:rsid w:val="00822331"/>
    <w:rsid w:val="0082240B"/>
    <w:rsid w:val="00823E4C"/>
    <w:rsid w:val="00832C05"/>
    <w:rsid w:val="00850EE5"/>
    <w:rsid w:val="0085215E"/>
    <w:rsid w:val="008530DF"/>
    <w:rsid w:val="008543F3"/>
    <w:rsid w:val="00854F3E"/>
    <w:rsid w:val="0086058F"/>
    <w:rsid w:val="008675A7"/>
    <w:rsid w:val="008707A3"/>
    <w:rsid w:val="0087083E"/>
    <w:rsid w:val="008714EF"/>
    <w:rsid w:val="008719B8"/>
    <w:rsid w:val="0087260F"/>
    <w:rsid w:val="00876FF9"/>
    <w:rsid w:val="00881E9A"/>
    <w:rsid w:val="0088388B"/>
    <w:rsid w:val="00885D34"/>
    <w:rsid w:val="00891E69"/>
    <w:rsid w:val="0089426C"/>
    <w:rsid w:val="00894BAE"/>
    <w:rsid w:val="0089618A"/>
    <w:rsid w:val="00896392"/>
    <w:rsid w:val="00897262"/>
    <w:rsid w:val="00897B26"/>
    <w:rsid w:val="008A1A6B"/>
    <w:rsid w:val="008B08A0"/>
    <w:rsid w:val="008B0EAB"/>
    <w:rsid w:val="008B7995"/>
    <w:rsid w:val="008C0CED"/>
    <w:rsid w:val="008C7565"/>
    <w:rsid w:val="008D0E3E"/>
    <w:rsid w:val="008D1DCD"/>
    <w:rsid w:val="008D6012"/>
    <w:rsid w:val="008E2BF8"/>
    <w:rsid w:val="008E4014"/>
    <w:rsid w:val="008F3BF7"/>
    <w:rsid w:val="0090114E"/>
    <w:rsid w:val="00901807"/>
    <w:rsid w:val="00906248"/>
    <w:rsid w:val="00913EAD"/>
    <w:rsid w:val="00927BD2"/>
    <w:rsid w:val="00933B46"/>
    <w:rsid w:val="00935DE2"/>
    <w:rsid w:val="00935E2B"/>
    <w:rsid w:val="00936C42"/>
    <w:rsid w:val="009472A5"/>
    <w:rsid w:val="00947896"/>
    <w:rsid w:val="00950755"/>
    <w:rsid w:val="00955660"/>
    <w:rsid w:val="00956BF4"/>
    <w:rsid w:val="00965300"/>
    <w:rsid w:val="00981FF0"/>
    <w:rsid w:val="00983C50"/>
    <w:rsid w:val="0098594B"/>
    <w:rsid w:val="00986464"/>
    <w:rsid w:val="009964A6"/>
    <w:rsid w:val="009A1832"/>
    <w:rsid w:val="009A4C19"/>
    <w:rsid w:val="009A703C"/>
    <w:rsid w:val="009A741D"/>
    <w:rsid w:val="009B1BEE"/>
    <w:rsid w:val="009B3EA7"/>
    <w:rsid w:val="009C1044"/>
    <w:rsid w:val="009C4123"/>
    <w:rsid w:val="009D1B1B"/>
    <w:rsid w:val="009D2042"/>
    <w:rsid w:val="009D652A"/>
    <w:rsid w:val="009E4CA4"/>
    <w:rsid w:val="009F3A7A"/>
    <w:rsid w:val="009F3E6F"/>
    <w:rsid w:val="00A02925"/>
    <w:rsid w:val="00A02A3C"/>
    <w:rsid w:val="00A069E4"/>
    <w:rsid w:val="00A070E6"/>
    <w:rsid w:val="00A16B46"/>
    <w:rsid w:val="00A176F8"/>
    <w:rsid w:val="00A2417A"/>
    <w:rsid w:val="00A258D0"/>
    <w:rsid w:val="00A26244"/>
    <w:rsid w:val="00A320C5"/>
    <w:rsid w:val="00A32E1F"/>
    <w:rsid w:val="00A41CE4"/>
    <w:rsid w:val="00A44233"/>
    <w:rsid w:val="00A522F6"/>
    <w:rsid w:val="00A53A5E"/>
    <w:rsid w:val="00A5506D"/>
    <w:rsid w:val="00A5575B"/>
    <w:rsid w:val="00A55B30"/>
    <w:rsid w:val="00A6258D"/>
    <w:rsid w:val="00A63E0A"/>
    <w:rsid w:val="00A64AAD"/>
    <w:rsid w:val="00A70DD7"/>
    <w:rsid w:val="00A7504E"/>
    <w:rsid w:val="00A813DA"/>
    <w:rsid w:val="00A83110"/>
    <w:rsid w:val="00A86A9C"/>
    <w:rsid w:val="00A90A3E"/>
    <w:rsid w:val="00A95F11"/>
    <w:rsid w:val="00A9646E"/>
    <w:rsid w:val="00A97B54"/>
    <w:rsid w:val="00AA10C9"/>
    <w:rsid w:val="00AA197A"/>
    <w:rsid w:val="00AA4677"/>
    <w:rsid w:val="00AA4874"/>
    <w:rsid w:val="00AB1F2D"/>
    <w:rsid w:val="00AB446E"/>
    <w:rsid w:val="00AB4855"/>
    <w:rsid w:val="00AB72A7"/>
    <w:rsid w:val="00AB7597"/>
    <w:rsid w:val="00AC09BF"/>
    <w:rsid w:val="00AC1FFF"/>
    <w:rsid w:val="00AC331B"/>
    <w:rsid w:val="00AC4B8D"/>
    <w:rsid w:val="00AD2E92"/>
    <w:rsid w:val="00AD4E3D"/>
    <w:rsid w:val="00AE5C21"/>
    <w:rsid w:val="00AE6207"/>
    <w:rsid w:val="00AF1F4D"/>
    <w:rsid w:val="00AF3684"/>
    <w:rsid w:val="00B01258"/>
    <w:rsid w:val="00B02557"/>
    <w:rsid w:val="00B12627"/>
    <w:rsid w:val="00B16BFB"/>
    <w:rsid w:val="00B27E32"/>
    <w:rsid w:val="00B34998"/>
    <w:rsid w:val="00B3523D"/>
    <w:rsid w:val="00B353FB"/>
    <w:rsid w:val="00B437C7"/>
    <w:rsid w:val="00B50826"/>
    <w:rsid w:val="00B55876"/>
    <w:rsid w:val="00B5609C"/>
    <w:rsid w:val="00B5726E"/>
    <w:rsid w:val="00B70E92"/>
    <w:rsid w:val="00B74467"/>
    <w:rsid w:val="00B85841"/>
    <w:rsid w:val="00B91867"/>
    <w:rsid w:val="00B92DA0"/>
    <w:rsid w:val="00BA280E"/>
    <w:rsid w:val="00BA297C"/>
    <w:rsid w:val="00BA2AA7"/>
    <w:rsid w:val="00BA5BEE"/>
    <w:rsid w:val="00BB206F"/>
    <w:rsid w:val="00BC0EFC"/>
    <w:rsid w:val="00BC1190"/>
    <w:rsid w:val="00BC75D7"/>
    <w:rsid w:val="00BE58E3"/>
    <w:rsid w:val="00BE75E4"/>
    <w:rsid w:val="00BF0287"/>
    <w:rsid w:val="00BF40D1"/>
    <w:rsid w:val="00C07285"/>
    <w:rsid w:val="00C2559C"/>
    <w:rsid w:val="00C3255D"/>
    <w:rsid w:val="00C3384E"/>
    <w:rsid w:val="00C36070"/>
    <w:rsid w:val="00C372A7"/>
    <w:rsid w:val="00C4185C"/>
    <w:rsid w:val="00C47E41"/>
    <w:rsid w:val="00C50206"/>
    <w:rsid w:val="00C5228B"/>
    <w:rsid w:val="00C552E5"/>
    <w:rsid w:val="00C55753"/>
    <w:rsid w:val="00C606B1"/>
    <w:rsid w:val="00C659AF"/>
    <w:rsid w:val="00C67B75"/>
    <w:rsid w:val="00C717EA"/>
    <w:rsid w:val="00C72E59"/>
    <w:rsid w:val="00C74D6D"/>
    <w:rsid w:val="00C769F1"/>
    <w:rsid w:val="00C80F0B"/>
    <w:rsid w:val="00C91436"/>
    <w:rsid w:val="00C94D53"/>
    <w:rsid w:val="00CA0AFF"/>
    <w:rsid w:val="00CA0CCC"/>
    <w:rsid w:val="00CA189E"/>
    <w:rsid w:val="00CA53F9"/>
    <w:rsid w:val="00CA6DC1"/>
    <w:rsid w:val="00CA7614"/>
    <w:rsid w:val="00CB0786"/>
    <w:rsid w:val="00CB0F93"/>
    <w:rsid w:val="00CB5ADA"/>
    <w:rsid w:val="00CC6E81"/>
    <w:rsid w:val="00CC744A"/>
    <w:rsid w:val="00CD7451"/>
    <w:rsid w:val="00CE3EE9"/>
    <w:rsid w:val="00CE4F41"/>
    <w:rsid w:val="00CE5264"/>
    <w:rsid w:val="00CF25E0"/>
    <w:rsid w:val="00CF7BEE"/>
    <w:rsid w:val="00D020EA"/>
    <w:rsid w:val="00D02C83"/>
    <w:rsid w:val="00D15215"/>
    <w:rsid w:val="00D172B9"/>
    <w:rsid w:val="00D24604"/>
    <w:rsid w:val="00D31C79"/>
    <w:rsid w:val="00D3343E"/>
    <w:rsid w:val="00D334FF"/>
    <w:rsid w:val="00D43890"/>
    <w:rsid w:val="00D44095"/>
    <w:rsid w:val="00D4453A"/>
    <w:rsid w:val="00D45AD9"/>
    <w:rsid w:val="00D55250"/>
    <w:rsid w:val="00D56CB6"/>
    <w:rsid w:val="00D621BF"/>
    <w:rsid w:val="00D673B9"/>
    <w:rsid w:val="00D70E55"/>
    <w:rsid w:val="00D727C3"/>
    <w:rsid w:val="00D72909"/>
    <w:rsid w:val="00D75D4B"/>
    <w:rsid w:val="00D7745C"/>
    <w:rsid w:val="00D83149"/>
    <w:rsid w:val="00D83697"/>
    <w:rsid w:val="00D92328"/>
    <w:rsid w:val="00DA016F"/>
    <w:rsid w:val="00DA4083"/>
    <w:rsid w:val="00DA5867"/>
    <w:rsid w:val="00DA6E91"/>
    <w:rsid w:val="00DB3258"/>
    <w:rsid w:val="00DB3555"/>
    <w:rsid w:val="00DB6BB0"/>
    <w:rsid w:val="00DC1B10"/>
    <w:rsid w:val="00DC28FD"/>
    <w:rsid w:val="00DC3525"/>
    <w:rsid w:val="00DC38DD"/>
    <w:rsid w:val="00DC4C55"/>
    <w:rsid w:val="00DC599D"/>
    <w:rsid w:val="00DD2FC9"/>
    <w:rsid w:val="00DD42D9"/>
    <w:rsid w:val="00DD69C9"/>
    <w:rsid w:val="00DD6BF7"/>
    <w:rsid w:val="00DE7BE7"/>
    <w:rsid w:val="00DF5E0B"/>
    <w:rsid w:val="00E03A48"/>
    <w:rsid w:val="00E041B3"/>
    <w:rsid w:val="00E05D97"/>
    <w:rsid w:val="00E1096C"/>
    <w:rsid w:val="00E110C9"/>
    <w:rsid w:val="00E1389F"/>
    <w:rsid w:val="00E14BF9"/>
    <w:rsid w:val="00E1603C"/>
    <w:rsid w:val="00E17A03"/>
    <w:rsid w:val="00E213B1"/>
    <w:rsid w:val="00E23C81"/>
    <w:rsid w:val="00E32238"/>
    <w:rsid w:val="00E50134"/>
    <w:rsid w:val="00E50A53"/>
    <w:rsid w:val="00E60616"/>
    <w:rsid w:val="00E65CB2"/>
    <w:rsid w:val="00E77438"/>
    <w:rsid w:val="00E842C9"/>
    <w:rsid w:val="00E84DC5"/>
    <w:rsid w:val="00E86A7B"/>
    <w:rsid w:val="00E9248C"/>
    <w:rsid w:val="00E92AF5"/>
    <w:rsid w:val="00E93E60"/>
    <w:rsid w:val="00E966EF"/>
    <w:rsid w:val="00E97A55"/>
    <w:rsid w:val="00EA3C33"/>
    <w:rsid w:val="00EA3E55"/>
    <w:rsid w:val="00EA40B8"/>
    <w:rsid w:val="00EA52AC"/>
    <w:rsid w:val="00EA5D0E"/>
    <w:rsid w:val="00EB593A"/>
    <w:rsid w:val="00EC1D38"/>
    <w:rsid w:val="00EC4769"/>
    <w:rsid w:val="00EC77ED"/>
    <w:rsid w:val="00ED1166"/>
    <w:rsid w:val="00ED37BB"/>
    <w:rsid w:val="00ED4A0B"/>
    <w:rsid w:val="00ED55B9"/>
    <w:rsid w:val="00ED6560"/>
    <w:rsid w:val="00ED7420"/>
    <w:rsid w:val="00EE2055"/>
    <w:rsid w:val="00EE2E2E"/>
    <w:rsid w:val="00EE470A"/>
    <w:rsid w:val="00EE4869"/>
    <w:rsid w:val="00EE4CA8"/>
    <w:rsid w:val="00EE545E"/>
    <w:rsid w:val="00EE664F"/>
    <w:rsid w:val="00EE6A03"/>
    <w:rsid w:val="00EF1134"/>
    <w:rsid w:val="00EF1A41"/>
    <w:rsid w:val="00EF3D57"/>
    <w:rsid w:val="00F12D73"/>
    <w:rsid w:val="00F2186F"/>
    <w:rsid w:val="00F246AE"/>
    <w:rsid w:val="00F34579"/>
    <w:rsid w:val="00F44CC2"/>
    <w:rsid w:val="00F516D0"/>
    <w:rsid w:val="00F551FD"/>
    <w:rsid w:val="00F55CE4"/>
    <w:rsid w:val="00F646C6"/>
    <w:rsid w:val="00F66352"/>
    <w:rsid w:val="00F67CB1"/>
    <w:rsid w:val="00F7621D"/>
    <w:rsid w:val="00F7718F"/>
    <w:rsid w:val="00F901DF"/>
    <w:rsid w:val="00F95EC4"/>
    <w:rsid w:val="00FA3C54"/>
    <w:rsid w:val="00FA7134"/>
    <w:rsid w:val="00FB11D7"/>
    <w:rsid w:val="00FB2A7F"/>
    <w:rsid w:val="00FB4629"/>
    <w:rsid w:val="00FB5E4D"/>
    <w:rsid w:val="00FC6A29"/>
    <w:rsid w:val="00FF1CD9"/>
    <w:rsid w:val="33A0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,3"/>
      <o:rules v:ext="edit">
        <o:r id="V:Rule1" type="connector" idref="#_x0000_s3417"/>
        <o:r id="V:Rule2" type="connector" idref="#_x0000_s3418"/>
        <o:r id="V:Rule3" type="connector" idref="#_x0000_s3552"/>
        <o:r id="V:Rule4" type="connector" idref="#_x0000_s3553"/>
        <o:r id="V:Rule5" type="connector" idref="#_x0000_s3661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9"/>
    <w:pPr>
      <w:keepNext/>
      <w:outlineLvl w:val="0"/>
    </w:pPr>
    <w:rPr>
      <w:b/>
      <w:bCs/>
      <w:sz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semiHidden/>
    <w:qFormat/>
    <w:uiPriority w:val="99"/>
    <w:pPr>
      <w:jc w:val="left"/>
    </w:pPr>
  </w:style>
  <w:style w:type="paragraph" w:styleId="4">
    <w:name w:val="Balloon Text"/>
    <w:basedOn w:val="1"/>
    <w:link w:val="18"/>
    <w:semiHidden/>
    <w:uiPriority w:val="99"/>
    <w:rPr>
      <w:sz w:val="18"/>
      <w:szCs w:val="18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22"/>
    <w:qFormat/>
    <w:locked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8">
    <w:name w:val="annotation subject"/>
    <w:basedOn w:val="3"/>
    <w:next w:val="3"/>
    <w:link w:val="17"/>
    <w:semiHidden/>
    <w:qFormat/>
    <w:uiPriority w:val="99"/>
    <w:rPr>
      <w:b/>
      <w:bCs/>
    </w:rPr>
  </w:style>
  <w:style w:type="table" w:styleId="10">
    <w:name w:val="Table Grid"/>
    <w:basedOn w:val="9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annotation reference"/>
    <w:basedOn w:val="11"/>
    <w:semiHidden/>
    <w:qFormat/>
    <w:uiPriority w:val="99"/>
    <w:rPr>
      <w:rFonts w:cs="Times New Roman"/>
      <w:sz w:val="21"/>
    </w:rPr>
  </w:style>
  <w:style w:type="character" w:customStyle="1" w:styleId="13">
    <w:name w:val="标题 1 Char"/>
    <w:basedOn w:val="11"/>
    <w:link w:val="2"/>
    <w:locked/>
    <w:uiPriority w:val="99"/>
    <w:rPr>
      <w:rFonts w:eastAsia="宋体" w:cs="Times New Roman"/>
      <w:b/>
      <w:bCs/>
      <w:kern w:val="2"/>
      <w:sz w:val="24"/>
      <w:szCs w:val="24"/>
      <w:lang w:val="en-US" w:eastAsia="zh-CN" w:bidi="ar-SA"/>
    </w:rPr>
  </w:style>
  <w:style w:type="character" w:customStyle="1" w:styleId="14">
    <w:name w:val="页眉 Char"/>
    <w:basedOn w:val="11"/>
    <w:link w:val="6"/>
    <w:semiHidden/>
    <w:qFormat/>
    <w:locked/>
    <w:uiPriority w:val="99"/>
    <w:rPr>
      <w:rFonts w:cs="Times New Roman"/>
      <w:sz w:val="18"/>
      <w:szCs w:val="18"/>
    </w:rPr>
  </w:style>
  <w:style w:type="character" w:customStyle="1" w:styleId="15">
    <w:name w:val="页脚 Char"/>
    <w:basedOn w:val="11"/>
    <w:link w:val="5"/>
    <w:semiHidden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批注文字 Char"/>
    <w:basedOn w:val="11"/>
    <w:link w:val="3"/>
    <w:semiHidden/>
    <w:locked/>
    <w:uiPriority w:val="99"/>
    <w:rPr>
      <w:rFonts w:cs="Times New Roman"/>
      <w:sz w:val="24"/>
      <w:szCs w:val="24"/>
    </w:rPr>
  </w:style>
  <w:style w:type="character" w:customStyle="1" w:styleId="17">
    <w:name w:val="批注主题 Char"/>
    <w:basedOn w:val="16"/>
    <w:link w:val="8"/>
    <w:semiHidden/>
    <w:locked/>
    <w:uiPriority w:val="99"/>
    <w:rPr>
      <w:b/>
      <w:bCs/>
    </w:rPr>
  </w:style>
  <w:style w:type="character" w:customStyle="1" w:styleId="18">
    <w:name w:val="批注框文本 Char"/>
    <w:basedOn w:val="11"/>
    <w:link w:val="4"/>
    <w:semiHidden/>
    <w:qFormat/>
    <w:locked/>
    <w:uiPriority w:val="99"/>
    <w:rPr>
      <w:rFonts w:cs="Times New Roman"/>
      <w:sz w:val="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样式 行距: 5 倍行距"/>
    <w:basedOn w:val="1"/>
    <w:qFormat/>
    <w:uiPriority w:val="0"/>
    <w:pPr>
      <w:spacing w:line="360" w:lineRule="auto"/>
    </w:pPr>
    <w:rPr>
      <w:rFonts w:cs="宋体"/>
    </w:rPr>
  </w:style>
  <w:style w:type="character" w:customStyle="1" w:styleId="21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22">
    <w:name w:val="标题 Char"/>
    <w:basedOn w:val="11"/>
    <w:link w:val="7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0.wmf"/><Relationship Id="rId22" Type="http://schemas.openxmlformats.org/officeDocument/2006/relationships/oleObject" Target="embeddings/oleObject6.bin"/><Relationship Id="rId21" Type="http://schemas.openxmlformats.org/officeDocument/2006/relationships/image" Target="media/image9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4.bin"/><Relationship Id="rId17" Type="http://schemas.openxmlformats.org/officeDocument/2006/relationships/image" Target="media/image7.wmf"/><Relationship Id="rId16" Type="http://schemas.openxmlformats.org/officeDocument/2006/relationships/oleObject" Target="embeddings/oleObject3.bin"/><Relationship Id="rId15" Type="http://schemas.openxmlformats.org/officeDocument/2006/relationships/image" Target="media/image6.wmf"/><Relationship Id="rId14" Type="http://schemas.openxmlformats.org/officeDocument/2006/relationships/oleObject" Target="embeddings/oleObject2.bin"/><Relationship Id="rId13" Type="http://schemas.openxmlformats.org/officeDocument/2006/relationships/image" Target="media/image5.wmf"/><Relationship Id="rId12" Type="http://schemas.openxmlformats.org/officeDocument/2006/relationships/oleObject" Target="embeddings/oleObject1.bin"/><Relationship Id="rId11" Type="http://schemas.openxmlformats.org/officeDocument/2006/relationships/image" Target="media/image4.GIF"/><Relationship Id="rId10" Type="http://schemas.openxmlformats.org/officeDocument/2006/relationships/image" Target="file:///C:\Users\tianyuan\AppData\Roaming\Tencent\Users\519248907\QQ\WinTemp\RichOle\%257d%257b)A10AT71P%255d)4BLD@%255bG%257d$F.png" TargetMode="Externa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Rar$DI00.734\8&#24320;&#21452;&#38754;&#21452;&#39029;&#30721;&#23494;&#23553;&#35797;&#21367;&#27169;&#26495;(&#20462;&#27491;&#29256;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4"/>
    <customShpInfo spid="_x0000_s2050"/>
    <customShpInfo spid="_x0000_s2051"/>
    <customShpInfo spid="_x0000_s2049"/>
    <customShpInfo spid="_x0000_s2056"/>
    <customShpInfo spid="_x0000_s2057"/>
    <customShpInfo spid="_x0000_s3664"/>
    <customShpInfo spid="_x0000_s3417"/>
    <customShpInfo spid="_x0000_s3418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73"/>
    <customShpInfo spid="_x0000_s3374"/>
    <customShpInfo spid="_x0000_s3377"/>
    <customShpInfo spid="_x0000_s3378"/>
    <customShpInfo spid="_x0000_s3379"/>
    <customShpInfo spid="_x0000_s3376"/>
    <customShpInfo spid="_x0000_s3380"/>
    <customShpInfo spid="_x0000_s3375"/>
    <customShpInfo spid="_x0000_s3382"/>
    <customShpInfo spid="_x0000_s3384"/>
    <customShpInfo spid="_x0000_s3385"/>
    <customShpInfo spid="_x0000_s3386"/>
    <customShpInfo spid="_x0000_s3387"/>
    <customShpInfo spid="_x0000_s3388"/>
    <customShpInfo spid="_x0000_s3389"/>
    <customShpInfo spid="_x0000_s3383"/>
    <customShpInfo spid="_x0000_s3390"/>
    <customShpInfo spid="_x0000_s3391"/>
    <customShpInfo spid="_x0000_s3381"/>
    <customShpInfo spid="_x0000_s3393"/>
    <customShpInfo spid="_x0000_s3394"/>
    <customShpInfo spid="_x0000_s3395"/>
    <customShpInfo spid="_x0000_s3397"/>
    <customShpInfo spid="_x0000_s3398"/>
    <customShpInfo spid="_x0000_s3399"/>
    <customShpInfo spid="_x0000_s3400"/>
    <customShpInfo spid="_x0000_s3401"/>
    <customShpInfo spid="_x0000_s3402"/>
    <customShpInfo spid="_x0000_s3396"/>
    <customShpInfo spid="_x0000_s3392"/>
    <customShpInfo spid="_x0000_s3403"/>
    <customShpInfo spid="_x0000_s3404"/>
    <customShpInfo spid="_x0000_s3405"/>
    <customShpInfo spid="_x0000_s3407"/>
    <customShpInfo spid="_x0000_s3408"/>
    <customShpInfo spid="_x0000_s3409"/>
    <customShpInfo spid="_x0000_s3410"/>
    <customShpInfo spid="_x0000_s3411"/>
    <customShpInfo spid="_x0000_s3412"/>
    <customShpInfo spid="_x0000_s3413"/>
    <customShpInfo spid="_x0000_s3414"/>
    <customShpInfo spid="_x0000_s3415"/>
    <customShpInfo spid="_x0000_s3406"/>
    <customShpInfo spid="_x0000_s3416"/>
    <customShpInfo spid="_x0000_s3361"/>
    <customShpInfo spid="_x0000_s3359"/>
    <customShpInfo spid="_x0000_s3357"/>
    <customShpInfo spid="_x0000_s3353"/>
    <customShpInfo spid="_x0000_s3352"/>
    <customShpInfo spid="_x0000_s3354"/>
    <customShpInfo spid="_x0000_s3358"/>
    <customShpInfo spid="_x0000_s3349"/>
    <customShpInfo spid="_x0000_s3360"/>
    <customShpInfo spid="_x0000_s3356"/>
    <customShpInfo spid="_x0000_s3351"/>
    <customShpInfo spid="_x0000_s3350"/>
    <customShpInfo spid="_x0000_s3355"/>
    <customShpInfo spid="_x0000_s3476"/>
    <customShpInfo spid="_x0000_s3443"/>
    <customShpInfo spid="_x0000_s3441"/>
    <customShpInfo spid="_x0000_s3440"/>
    <customShpInfo spid="_x0000_s3437"/>
    <customShpInfo spid="_x0000_s3420"/>
    <customShpInfo spid="_x0000_s3661"/>
    <customShpInfo spid="_x0000_s3444"/>
    <customShpInfo spid="_x0000_s3439"/>
    <customShpInfo spid="_x0000_s3436"/>
    <customShpInfo spid="_x0000_s3446"/>
    <customShpInfo spid="_x0000_s3445"/>
    <customShpInfo spid="_x0000_s3442"/>
    <customShpInfo spid="_x0000_s3438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28"/>
    <customShpInfo spid="_x0000_s3424"/>
    <customShpInfo spid="_x0000_s3421"/>
    <customShpInfo spid="_x0000_s3662"/>
    <customShpInfo spid="_x0000_s3427"/>
    <customShpInfo spid="_x0000_s3426"/>
    <customShpInfo spid="_x0000_s3425"/>
    <customShpInfo spid="_x0000_s3423"/>
    <customShpInfo spid="_x0000_s3422"/>
    <customShpInfo spid="_x0000_s3536"/>
    <customShpInfo spid="_x0000_s3535"/>
    <customShpInfo spid="_x0000_s3539"/>
    <customShpInfo spid="_x0000_s3551"/>
    <customShpInfo spid="_x0000_s3542"/>
    <customShpInfo spid="_x0000_s3543"/>
    <customShpInfo spid="_x0000_s3545"/>
    <customShpInfo spid="_x0000_s3546"/>
    <customShpInfo spid="_x0000_s3547"/>
    <customShpInfo spid="_x0000_s3548"/>
    <customShpInfo spid="_x0000_s3549"/>
    <customShpInfo spid="_x0000_s3544"/>
    <customShpInfo spid="_x0000_s3550"/>
    <customShpInfo spid="_x0000_s3541"/>
    <customShpInfo spid="_x0000_s3537"/>
    <customShpInfo spid="_x0000_s3520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52"/>
    <customShpInfo spid="_x0000_s3553"/>
    <customShpInfo spid="_x0000_s3554"/>
    <customShpInfo spid="_x0000_s3538"/>
    <customShpInfo spid="_x0000_s3540"/>
    <customShpInfo spid="_x0000_s3530"/>
    <customShpInfo spid="_x0000_s3531"/>
    <customShpInfo spid="_x0000_s3532"/>
    <customShpInfo spid="_x0000_s3533"/>
    <customShpInfo spid="_x0000_s3534"/>
    <customShpInfo spid="_x0000_s35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8开双面双页码密封试卷模板(修正版)</Template>
  <Pages>2</Pages>
  <Words>380</Words>
  <Characters>562</Characters>
  <Lines>4</Lines>
  <Paragraphs>1</Paragraphs>
  <TotalTime>668</TotalTime>
  <ScaleCrop>false</ScaleCrop>
  <LinksUpToDate>false</LinksUpToDate>
  <CharactersWithSpaces>941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Word 模板文件</cp:category>
  <dcterms:created xsi:type="dcterms:W3CDTF">2019-04-28T05:29:00Z</dcterms:created>
  <dc:creator>微软用户</dc:creator>
  <cp:keywords>8开双面双页码密封试卷模板</cp:keywords>
  <cp:lastModifiedBy>Administrator</cp:lastModifiedBy>
  <cp:lastPrinted>2019-06-19T07:30:20Z</cp:lastPrinted>
  <dcterms:modified xsi:type="dcterms:W3CDTF">2019-06-19T07:44:44Z</dcterms:modified>
  <dc:subject>此试卷基于“8开双面双页码密封试卷模板”创建</dc:subject>
  <dc:title>请更改此试卷文件名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盛华</vt:lpwstr>
  </property>
  <property fmtid="{D5CDD505-2E9C-101B-9397-08002B2CF9AE}" pid="3" name="布置">
    <vt:lpwstr>39cm × 27cm</vt:lpwstr>
  </property>
  <property fmtid="{D5CDD505-2E9C-101B-9397-08002B2CF9AE}" pid="4" name="参考">
    <vt:lpwstr>自创</vt:lpwstr>
  </property>
  <property fmtid="{D5CDD505-2E9C-101B-9397-08002B2CF9AE}" pid="5" name="出版商">
    <vt:lpwstr>个人</vt:lpwstr>
  </property>
  <property fmtid="{D5CDD505-2E9C-101B-9397-08002B2CF9AE}" pid="6" name="记录者">
    <vt:lpwstr>盛华</vt:lpwstr>
  </property>
  <property fmtid="{D5CDD505-2E9C-101B-9397-08002B2CF9AE}" pid="7" name="检查者">
    <vt:lpwstr>盛华</vt:lpwstr>
  </property>
  <property fmtid="{D5CDD505-2E9C-101B-9397-08002B2CF9AE}" pid="8" name="内容">
    <vt:lpwstr>试卷模板</vt:lpwstr>
  </property>
  <property fmtid="{D5CDD505-2E9C-101B-9397-08002B2CF9AE}" pid="9" name="所有者">
    <vt:lpwstr>盛华</vt:lpwstr>
  </property>
  <property fmtid="{D5CDD505-2E9C-101B-9397-08002B2CF9AE}" pid="10" name="文档编号">
    <vt:i4>1</vt:i4>
  </property>
  <property fmtid="{D5CDD505-2E9C-101B-9397-08002B2CF9AE}" pid="11" name="用途">
    <vt:lpwstr>学校</vt:lpwstr>
  </property>
  <property fmtid="{D5CDD505-2E9C-101B-9397-08002B2CF9AE}" pid="12" name="语言">
    <vt:lpwstr>简体中文</vt:lpwstr>
  </property>
  <property fmtid="{D5CDD505-2E9C-101B-9397-08002B2CF9AE}" pid="13" name="源">
    <vt:lpwstr>Normal.dot</vt:lpwstr>
  </property>
  <property fmtid="{D5CDD505-2E9C-101B-9397-08002B2CF9AE}" pid="14" name="状态">
    <vt:lpwstr>良好</vt:lpwstr>
  </property>
  <property fmtid="{D5CDD505-2E9C-101B-9397-08002B2CF9AE}" pid="15" name="KSOProductBuildVer">
    <vt:lpwstr>2052-11.1.0.8696</vt:lpwstr>
  </property>
</Properties>
</file>